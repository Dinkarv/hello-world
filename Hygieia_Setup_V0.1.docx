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CE6" w:rsidRDefault="00F55CE6" w:rsidP="00F55CE6">
      <w:pPr>
        <w:pStyle w:val="Title"/>
      </w:pPr>
      <w:r w:rsidRPr="00F55CE6">
        <w:t>Verizon Hygieia Dashboard Documentation</w:t>
      </w:r>
    </w:p>
    <w:p w:rsidR="002C2F9D" w:rsidRDefault="00AE1330" w:rsidP="003363D9">
      <w:pPr>
        <w:pStyle w:val="Heading1"/>
      </w:pPr>
      <w:r>
        <w:t>Mongo DB</w:t>
      </w:r>
      <w:r w:rsidR="00A42C92">
        <w:t xml:space="preserve"> Installation</w:t>
      </w:r>
    </w:p>
    <w:p w:rsidR="002C2F9D" w:rsidRDefault="002C2F9D" w:rsidP="00706BE2">
      <w:pPr>
        <w:spacing w:before="0" w:after="0" w:line="240" w:lineRule="auto"/>
      </w:pPr>
      <w:r>
        <w:t xml:space="preserve">Know your PC Architecture, Open Command prompt and run below command </w:t>
      </w:r>
    </w:p>
    <w:p w:rsidR="002C2F9D" w:rsidRDefault="002C2F9D" w:rsidP="00706BE2">
      <w:pPr>
        <w:spacing w:before="0" w:after="0" w:line="240" w:lineRule="auto"/>
        <w:rPr>
          <w:rStyle w:val="Strong"/>
          <w:rFonts w:ascii="Arial" w:hAnsi="Arial" w:cs="Arial"/>
          <w:color w:val="222222"/>
          <w:sz w:val="21"/>
          <w:szCs w:val="21"/>
          <w:bdr w:val="none" w:sz="0" w:space="0" w:color="auto" w:frame="1"/>
        </w:rPr>
      </w:pPr>
      <w:r>
        <w:rPr>
          <w:rStyle w:val="Strong"/>
          <w:rFonts w:ascii="Arial" w:hAnsi="Arial" w:cs="Arial"/>
          <w:color w:val="222222"/>
          <w:sz w:val="21"/>
          <w:szCs w:val="21"/>
          <w:bdr w:val="none" w:sz="0" w:space="0" w:color="auto" w:frame="1"/>
        </w:rPr>
        <w:t>C:&gt;wmic os get osarchitecture</w:t>
      </w:r>
    </w:p>
    <w:p w:rsidR="002231A0" w:rsidRDefault="002231A0" w:rsidP="002231A0">
      <w:pPr>
        <w:pStyle w:val="Heading2"/>
      </w:pPr>
      <w:r>
        <w:t>1) Download MongoDB</w:t>
      </w:r>
    </w:p>
    <w:p w:rsidR="00F46C9E" w:rsidRDefault="00F46C9E" w:rsidP="00706BE2">
      <w:pPr>
        <w:pStyle w:val="Bullets"/>
        <w:numPr>
          <w:ilvl w:val="0"/>
          <w:numId w:val="0"/>
        </w:numPr>
        <w:spacing w:before="0" w:after="0" w:line="240" w:lineRule="auto"/>
        <w:ind w:left="360"/>
      </w:pPr>
      <w:r w:rsidRPr="00F46C9E">
        <w:t>Dow</w:t>
      </w:r>
      <w:r w:rsidR="0001233E">
        <w:t xml:space="preserve">nload MongoDB from Infy portal  - </w:t>
      </w:r>
      <w:hyperlink r:id="rId9" w:history="1">
        <w:r w:rsidRPr="00B45D76">
          <w:rPr>
            <w:rStyle w:val="Hyperlink"/>
          </w:rPr>
          <w:t>http://sparshv2/portals/CCD/Downloads/Pages/Downloads.aspx</w:t>
        </w:r>
      </w:hyperlink>
      <w:r w:rsidR="00523A18">
        <w:t xml:space="preserve"> </w:t>
      </w:r>
      <w:r w:rsidR="0001233E">
        <w:sym w:font="Wingdings" w:char="F0E0"/>
      </w:r>
      <w:r w:rsidR="00523A18">
        <w:t xml:space="preserve"> Search ‘mongodb’</w:t>
      </w:r>
    </w:p>
    <w:p w:rsidR="00BC4148" w:rsidRPr="00BC4148" w:rsidRDefault="00BC4148" w:rsidP="00BC4148">
      <w:pPr>
        <w:pStyle w:val="Heading2"/>
      </w:pPr>
      <w:r w:rsidRPr="00BC4148">
        <w:t xml:space="preserve">2) </w:t>
      </w:r>
      <w:r w:rsidR="00FD29FB">
        <w:t>Extract and create Folders</w:t>
      </w:r>
    </w:p>
    <w:p w:rsidR="00F46C9E" w:rsidRDefault="00F46C9E" w:rsidP="00706BE2">
      <w:pPr>
        <w:pStyle w:val="Bullets"/>
        <w:spacing w:before="0" w:after="0" w:line="240" w:lineRule="auto"/>
      </w:pPr>
      <w:r>
        <w:t>Using custom option</w:t>
      </w:r>
      <w:r w:rsidR="0001233E">
        <w:t xml:space="preserve"> </w:t>
      </w:r>
      <w:r>
        <w:t>install in ‘d:/mongodb’ drive</w:t>
      </w:r>
    </w:p>
    <w:p w:rsidR="00961819" w:rsidRPr="00961819" w:rsidRDefault="00F46C9E" w:rsidP="00706BE2">
      <w:pPr>
        <w:pStyle w:val="Bullets"/>
        <w:spacing w:before="0" w:after="0" w:line="240" w:lineRule="auto"/>
      </w:pPr>
      <w:r>
        <w:rPr>
          <w:rFonts w:ascii="inherit" w:hAnsi="inherit"/>
          <w:b/>
          <w:bCs/>
          <w:bdr w:val="none" w:sz="0" w:space="0" w:color="auto" w:frame="1"/>
          <w:lang w:eastAsia="en-US"/>
        </w:rPr>
        <w:t>Cr</w:t>
      </w:r>
      <w:r w:rsidR="00961819" w:rsidRPr="00F46C9E">
        <w:rPr>
          <w:rFonts w:ascii="inherit" w:hAnsi="inherit"/>
          <w:b/>
          <w:bCs/>
          <w:bdr w:val="none" w:sz="0" w:space="0" w:color="auto" w:frame="1"/>
          <w:lang w:eastAsia="en-US"/>
        </w:rPr>
        <w:t>eate following directories</w:t>
      </w:r>
      <w:r w:rsidR="00961819" w:rsidRPr="00961819">
        <w:rPr>
          <w:lang w:eastAsia="en-US"/>
        </w:rPr>
        <w:t> </w:t>
      </w:r>
      <w:r>
        <w:rPr>
          <w:lang w:eastAsia="en-US"/>
        </w:rPr>
        <w:t xml:space="preserve">manually </w:t>
      </w:r>
      <w:r w:rsidR="00961819" w:rsidRPr="00961819">
        <w:rPr>
          <w:lang w:eastAsia="en-US"/>
        </w:rPr>
        <w:t>inside d:/mongodb</w:t>
      </w:r>
    </w:p>
    <w:p w:rsidR="00961819" w:rsidRPr="009E1D8E" w:rsidRDefault="00961819" w:rsidP="00706BE2">
      <w:pPr>
        <w:pStyle w:val="Bullets"/>
        <w:tabs>
          <w:tab w:val="clear" w:pos="360"/>
          <w:tab w:val="num" w:pos="720"/>
        </w:tabs>
        <w:spacing w:before="0" w:after="0" w:line="240" w:lineRule="auto"/>
        <w:ind w:left="720"/>
        <w:rPr>
          <w:sz w:val="20"/>
          <w:lang w:eastAsia="en-US"/>
        </w:rPr>
      </w:pPr>
      <w:r w:rsidRPr="009E1D8E">
        <w:rPr>
          <w:sz w:val="20"/>
          <w:lang w:eastAsia="en-US"/>
        </w:rPr>
        <w:t>D:\mongodb\data</w:t>
      </w:r>
      <w:r w:rsidR="00925209">
        <w:rPr>
          <w:sz w:val="20"/>
          <w:lang w:eastAsia="en-US"/>
        </w:rPr>
        <w:t>e</w:t>
      </w:r>
    </w:p>
    <w:p w:rsidR="00FD29FB" w:rsidRPr="009E1D8E" w:rsidRDefault="00961819" w:rsidP="00706BE2">
      <w:pPr>
        <w:pStyle w:val="Bullets"/>
        <w:numPr>
          <w:ilvl w:val="0"/>
          <w:numId w:val="0"/>
        </w:numPr>
        <w:spacing w:before="0" w:after="0" w:line="240" w:lineRule="auto"/>
        <w:ind w:left="720"/>
        <w:rPr>
          <w:sz w:val="20"/>
          <w:lang w:eastAsia="en-US"/>
        </w:rPr>
      </w:pPr>
      <w:r w:rsidRPr="009E1D8E">
        <w:rPr>
          <w:sz w:val="20"/>
          <w:lang w:eastAsia="en-US"/>
        </w:rPr>
        <w:t>D:\mongodb\log</w:t>
      </w:r>
    </w:p>
    <w:p w:rsidR="00FD29FB" w:rsidRDefault="00FD29FB" w:rsidP="00FD29FB">
      <w:pPr>
        <w:pStyle w:val="Heading2"/>
        <w:rPr>
          <w:lang w:eastAsia="en-US"/>
        </w:rPr>
      </w:pPr>
      <w:r>
        <w:rPr>
          <w:lang w:eastAsia="en-US"/>
        </w:rPr>
        <w:t>3) Path and Installation</w:t>
      </w:r>
    </w:p>
    <w:p w:rsidR="00C86CAF" w:rsidRDefault="00C86CAF" w:rsidP="00C86CA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F7AFE5C" wp14:editId="23D179D5">
            <wp:extent cx="2807078" cy="1362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3688" cy="13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FA1">
        <w:rPr>
          <w:noProof/>
          <w:lang w:eastAsia="en-US"/>
        </w:rPr>
        <w:drawing>
          <wp:inline distT="0" distB="0" distL="0" distR="0" wp14:anchorId="1CD700B0" wp14:editId="7F423461">
            <wp:extent cx="3067050" cy="1346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201" cy="14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AF" w:rsidRDefault="00102309" w:rsidP="00C86CAF">
      <w:pPr>
        <w:rPr>
          <w:lang w:eastAsia="en-US"/>
        </w:rPr>
      </w:pPr>
      <w:r>
        <w:rPr>
          <w:rFonts w:ascii="Consolas" w:hAnsi="Consolas" w:cs="Consolas"/>
          <w:color w:val="C7254E"/>
          <w:shd w:val="clear" w:color="auto" w:fill="F9F2F4"/>
        </w:rPr>
        <w:t xml:space="preserve">MongoDB = </w:t>
      </w:r>
      <w:r w:rsidRPr="00102309">
        <w:rPr>
          <w:rFonts w:ascii="Consolas" w:hAnsi="Consolas" w:cs="Consolas"/>
          <w:color w:val="C7254E"/>
          <w:shd w:val="clear" w:color="auto" w:fill="F9F2F4"/>
        </w:rPr>
        <w:t>D:\mongodb</w:t>
      </w:r>
      <w:r>
        <w:rPr>
          <w:rFonts w:ascii="Consolas" w:hAnsi="Consolas" w:cs="Consolas"/>
          <w:color w:val="C7254E"/>
          <w:shd w:val="clear" w:color="auto" w:fill="F9F2F4"/>
        </w:rPr>
        <w:tab/>
      </w:r>
      <w:r>
        <w:rPr>
          <w:rFonts w:ascii="Consolas" w:hAnsi="Consolas" w:cs="Consolas"/>
          <w:color w:val="C7254E"/>
          <w:shd w:val="clear" w:color="auto" w:fill="F9F2F4"/>
        </w:rPr>
        <w:tab/>
      </w:r>
      <w:r>
        <w:rPr>
          <w:rFonts w:ascii="Consolas" w:hAnsi="Consolas" w:cs="Consolas"/>
          <w:color w:val="C7254E"/>
          <w:shd w:val="clear" w:color="auto" w:fill="F9F2F4"/>
        </w:rPr>
        <w:tab/>
      </w:r>
      <w:r>
        <w:rPr>
          <w:rFonts w:ascii="Consolas" w:hAnsi="Consolas" w:cs="Consolas"/>
          <w:color w:val="C7254E"/>
          <w:shd w:val="clear" w:color="auto" w:fill="F9F2F4"/>
        </w:rPr>
        <w:tab/>
      </w:r>
      <w:r w:rsidRPr="00102309">
        <w:rPr>
          <w:rFonts w:ascii="Consolas" w:hAnsi="Consolas" w:cs="Consolas"/>
          <w:color w:val="C7254E"/>
          <w:shd w:val="clear" w:color="auto" w:fill="F9F2F4"/>
        </w:rPr>
        <w:t>D:\mongodb\bin</w:t>
      </w:r>
    </w:p>
    <w:p w:rsidR="001352B0" w:rsidRDefault="001352B0" w:rsidP="001352B0">
      <w:pPr>
        <w:rPr>
          <w:rStyle w:val="Heading2Char"/>
        </w:rPr>
      </w:pPr>
      <w:r>
        <w:rPr>
          <w:rStyle w:val="Heading2Char"/>
        </w:rPr>
        <w:t xml:space="preserve">4. </w:t>
      </w:r>
      <w:r w:rsidRPr="001352B0">
        <w:rPr>
          <w:rStyle w:val="Heading2Char"/>
        </w:rPr>
        <w:t>Create a MongoDB config file</w:t>
      </w:r>
    </w:p>
    <w:p w:rsidR="001352B0" w:rsidRPr="001352B0" w:rsidRDefault="00CA2172" w:rsidP="00706BE2">
      <w:pPr>
        <w:spacing w:before="0" w:after="0" w:line="240" w:lineRule="auto"/>
        <w:rPr>
          <w:lang w:eastAsia="en-US"/>
        </w:rPr>
      </w:pPr>
      <w:r>
        <w:rPr>
          <w:lang w:eastAsia="en-US"/>
        </w:rPr>
        <w:t xml:space="preserve"> I</w:t>
      </w:r>
      <w:r w:rsidR="001352B0" w:rsidRPr="001352B0">
        <w:rPr>
          <w:lang w:eastAsia="en-US"/>
        </w:rPr>
        <w:t>t’s a text file, for example: </w:t>
      </w:r>
      <w:r w:rsidR="001352B0" w:rsidRPr="001352B0">
        <w:rPr>
          <w:rFonts w:ascii="Consolas" w:hAnsi="Consolas" w:cs="Consolas"/>
          <w:color w:val="C7254E"/>
          <w:shd w:val="clear" w:color="auto" w:fill="F9F2F4"/>
          <w:lang w:eastAsia="en-US"/>
        </w:rPr>
        <w:t>d:\mongodb\mongo.config</w:t>
      </w:r>
    </w:p>
    <w:p w:rsidR="001352B0" w:rsidRDefault="001352B0" w:rsidP="00706BE2">
      <w:pPr>
        <w:spacing w:before="0" w:after="0" w:line="240" w:lineRule="auto"/>
        <w:rPr>
          <w:rFonts w:ascii="Consolas" w:hAnsi="Consolas" w:cs="Consolas"/>
          <w:lang w:eastAsia="en-US"/>
        </w:rPr>
      </w:pPr>
      <w:r w:rsidRPr="001352B0">
        <w:rPr>
          <w:rFonts w:ascii="Consolas" w:hAnsi="Consolas" w:cs="Consolas"/>
          <w:lang w:eastAsia="en-US"/>
        </w:rPr>
        <w:t>d:\mongodb\mongo.config</w:t>
      </w:r>
    </w:p>
    <w:p w:rsidR="00706BE2" w:rsidRDefault="00706BE2" w:rsidP="00706BE2">
      <w:pPr>
        <w:spacing w:before="0" w:after="0" w:line="240" w:lineRule="auto"/>
        <w:rPr>
          <w:rFonts w:ascii="Consolas" w:hAnsi="Consolas" w:cs="Consolas"/>
          <w:lang w:eastAsia="en-US"/>
        </w:rPr>
      </w:pPr>
    </w:p>
    <w:p w:rsid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708090"/>
          <w:sz w:val="20"/>
          <w:szCs w:val="20"/>
          <w:lang w:eastAsia="en-US"/>
        </w:rPr>
      </w:pPr>
      <w:r w:rsidRPr="001352B0">
        <w:rPr>
          <w:rFonts w:ascii="Consolas" w:eastAsia="Times New Roman" w:hAnsi="Consolas" w:cs="Consolas"/>
          <w:color w:val="708090"/>
          <w:sz w:val="20"/>
          <w:szCs w:val="20"/>
          <w:lang w:eastAsia="en-US"/>
        </w:rPr>
        <w:t>##store data here</w:t>
      </w:r>
    </w:p>
    <w:p w:rsidR="001352B0" w:rsidRP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</w:pP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dbpath</w:t>
      </w:r>
      <w:r w:rsidRPr="001352B0">
        <w:rPr>
          <w:rFonts w:ascii="Consolas" w:eastAsia="Times New Roman" w:hAnsi="Consolas" w:cs="Consolas"/>
          <w:color w:val="A67F59"/>
          <w:sz w:val="20"/>
          <w:szCs w:val="20"/>
          <w:lang w:eastAsia="en-US"/>
        </w:rPr>
        <w:t>=</w:t>
      </w: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D</w:t>
      </w:r>
      <w:r w:rsidRPr="001352B0">
        <w:rPr>
          <w:rFonts w:ascii="Consolas" w:eastAsia="Times New Roman" w:hAnsi="Consolas" w:cs="Consolas"/>
          <w:color w:val="999999"/>
          <w:sz w:val="20"/>
          <w:szCs w:val="20"/>
          <w:lang w:eastAsia="en-US"/>
        </w:rPr>
        <w:t>:</w:t>
      </w: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\mongodb\data</w:t>
      </w:r>
    </w:p>
    <w:p w:rsidR="001352B0" w:rsidRP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</w:pPr>
    </w:p>
    <w:p w:rsidR="001352B0" w:rsidRP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</w:pPr>
      <w:r w:rsidRPr="001352B0">
        <w:rPr>
          <w:rFonts w:ascii="Consolas" w:eastAsia="Times New Roman" w:hAnsi="Consolas" w:cs="Consolas"/>
          <w:color w:val="708090"/>
          <w:sz w:val="20"/>
          <w:szCs w:val="20"/>
          <w:lang w:eastAsia="en-US"/>
        </w:rPr>
        <w:t>##all output go here</w:t>
      </w:r>
    </w:p>
    <w:p w:rsidR="001352B0" w:rsidRP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</w:pP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logpath</w:t>
      </w:r>
      <w:r w:rsidRPr="001352B0">
        <w:rPr>
          <w:rFonts w:ascii="Consolas" w:eastAsia="Times New Roman" w:hAnsi="Consolas" w:cs="Consolas"/>
          <w:color w:val="A67F59"/>
          <w:sz w:val="20"/>
          <w:szCs w:val="20"/>
          <w:lang w:eastAsia="en-US"/>
        </w:rPr>
        <w:t>=</w:t>
      </w: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D</w:t>
      </w:r>
      <w:r w:rsidRPr="001352B0">
        <w:rPr>
          <w:rFonts w:ascii="Consolas" w:eastAsia="Times New Roman" w:hAnsi="Consolas" w:cs="Consolas"/>
          <w:color w:val="999999"/>
          <w:sz w:val="20"/>
          <w:szCs w:val="20"/>
          <w:lang w:eastAsia="en-US"/>
        </w:rPr>
        <w:t>:</w:t>
      </w: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\mongodb\log\mongo</w:t>
      </w:r>
      <w:r w:rsidRPr="001352B0">
        <w:rPr>
          <w:rFonts w:ascii="Consolas" w:eastAsia="Times New Roman" w:hAnsi="Consolas" w:cs="Consolas"/>
          <w:color w:val="999999"/>
          <w:sz w:val="20"/>
          <w:szCs w:val="20"/>
          <w:lang w:eastAsia="en-US"/>
        </w:rPr>
        <w:t>.</w:t>
      </w: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log</w:t>
      </w:r>
    </w:p>
    <w:p w:rsidR="001352B0" w:rsidRP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</w:pPr>
    </w:p>
    <w:p w:rsidR="001352B0" w:rsidRPr="001352B0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</w:pPr>
      <w:r w:rsidRPr="001352B0">
        <w:rPr>
          <w:rFonts w:ascii="Consolas" w:eastAsia="Times New Roman" w:hAnsi="Consolas" w:cs="Consolas"/>
          <w:color w:val="708090"/>
          <w:sz w:val="20"/>
          <w:szCs w:val="20"/>
          <w:lang w:eastAsia="en-US"/>
        </w:rPr>
        <w:t>##log read and write operations</w:t>
      </w:r>
    </w:p>
    <w:p w:rsidR="00706BE2" w:rsidRDefault="001352B0" w:rsidP="00706BE2">
      <w:pPr>
        <w:pBdr>
          <w:top w:val="single" w:sz="6" w:space="12" w:color="D1D1E8"/>
          <w:left w:val="single" w:sz="6" w:space="12" w:color="D1D1E8"/>
          <w:bottom w:val="single" w:sz="6" w:space="12" w:color="D1D1E8"/>
          <w:right w:val="single" w:sz="6" w:space="12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990055"/>
          <w:sz w:val="20"/>
          <w:szCs w:val="20"/>
          <w:lang w:eastAsia="en-US"/>
        </w:rPr>
      </w:pPr>
      <w:r w:rsidRPr="001352B0">
        <w:rPr>
          <w:rFonts w:ascii="Consolas" w:eastAsia="Times New Roman" w:hAnsi="Consolas" w:cs="Consolas"/>
          <w:color w:val="000000"/>
          <w:sz w:val="20"/>
          <w:szCs w:val="20"/>
          <w:lang w:eastAsia="en-US"/>
        </w:rPr>
        <w:t>diaglog</w:t>
      </w:r>
      <w:r w:rsidRPr="001352B0">
        <w:rPr>
          <w:rFonts w:ascii="Consolas" w:eastAsia="Times New Roman" w:hAnsi="Consolas" w:cs="Consolas"/>
          <w:color w:val="A67F59"/>
          <w:sz w:val="20"/>
          <w:szCs w:val="20"/>
          <w:lang w:eastAsia="en-US"/>
        </w:rPr>
        <w:t>=</w:t>
      </w:r>
      <w:r w:rsidRPr="001352B0">
        <w:rPr>
          <w:rFonts w:ascii="Consolas" w:eastAsia="Times New Roman" w:hAnsi="Consolas" w:cs="Consolas"/>
          <w:color w:val="990055"/>
          <w:sz w:val="20"/>
          <w:szCs w:val="20"/>
          <w:lang w:eastAsia="en-US"/>
        </w:rPr>
        <w:t>3</w:t>
      </w:r>
    </w:p>
    <w:p w:rsidR="00D62214" w:rsidRPr="00D62214" w:rsidRDefault="000F4D16" w:rsidP="00E201A5">
      <w:pPr>
        <w:pStyle w:val="Heading2"/>
      </w:pPr>
      <w:r>
        <w:lastRenderedPageBreak/>
        <w:t>4) Start</w:t>
      </w:r>
      <w:r w:rsidR="00D62214" w:rsidRPr="00D62214">
        <w:t xml:space="preserve"> the MongoDB Server</w:t>
      </w:r>
    </w:p>
    <w:p w:rsidR="001352B0" w:rsidRDefault="006003B9" w:rsidP="00A716F6">
      <w:pPr>
        <w:rPr>
          <w:lang w:eastAsia="en-US"/>
        </w:rPr>
      </w:pPr>
      <w:r w:rsidRPr="00CA2172">
        <w:rPr>
          <w:b/>
          <w:highlight w:val="yellow"/>
          <w:lang w:eastAsia="en-US"/>
        </w:rPr>
        <w:t>Start</w:t>
      </w:r>
      <w:r>
        <w:rPr>
          <w:lang w:eastAsia="en-US"/>
        </w:rPr>
        <w:t xml:space="preserve">: </w:t>
      </w:r>
      <w:r w:rsidR="00A716F6">
        <w:rPr>
          <w:lang w:eastAsia="en-US"/>
        </w:rPr>
        <w:t>Run below command in command prompt</w:t>
      </w:r>
      <w:r w:rsidR="003D32B6">
        <w:rPr>
          <w:lang w:eastAsia="en-US"/>
        </w:rPr>
        <w:t xml:space="preserve"> </w:t>
      </w:r>
      <w:r w:rsidR="003D32B6" w:rsidRPr="00501534">
        <w:rPr>
          <w:b/>
          <w:highlight w:val="yellow"/>
          <w:lang w:eastAsia="en-US"/>
        </w:rPr>
        <w:t>Admin mode</w:t>
      </w:r>
    </w:p>
    <w:p w:rsidR="00015C56" w:rsidRDefault="00015C56" w:rsidP="00015C56">
      <w:pPr>
        <w:pStyle w:val="Code"/>
        <w:spacing w:before="0" w:after="0" w:line="240" w:lineRule="auto"/>
        <w:ind w:left="360"/>
      </w:pPr>
      <w:r>
        <w:t>Open CMD &gt; go to ‘</w:t>
      </w:r>
      <w:r w:rsidRPr="00931842">
        <w:t>cd d:\mongodb\bin</w:t>
      </w:r>
      <w:r>
        <w:t>’</w:t>
      </w:r>
    </w:p>
    <w:p w:rsidR="00015C56" w:rsidRDefault="00015C56" w:rsidP="00015C56">
      <w:pPr>
        <w:pStyle w:val="Code"/>
        <w:spacing w:before="0" w:after="0" w:line="240" w:lineRule="auto"/>
        <w:ind w:left="360"/>
      </w:pPr>
    </w:p>
    <w:p w:rsidR="00015C56" w:rsidRDefault="00015C56" w:rsidP="00B46D51">
      <w:pPr>
        <w:pStyle w:val="Code"/>
        <w:numPr>
          <w:ilvl w:val="0"/>
          <w:numId w:val="14"/>
        </w:numPr>
        <w:spacing w:before="0" w:after="0" w:line="240" w:lineRule="auto"/>
      </w:pPr>
      <w:r>
        <w:t>D:\MongoDB\bin&gt; mongod.exe --config="D:\MongoDB\mongo.config"</w:t>
      </w:r>
    </w:p>
    <w:p w:rsidR="00623AAD" w:rsidRPr="00B22E0E" w:rsidRDefault="00015C56" w:rsidP="00B46D51">
      <w:pPr>
        <w:pStyle w:val="Code"/>
        <w:numPr>
          <w:ilvl w:val="0"/>
          <w:numId w:val="14"/>
        </w:numPr>
        <w:spacing w:before="0" w:after="0" w:line="240" w:lineRule="auto"/>
      </w:pPr>
      <w:r>
        <w:t>D:\MongoDB\bin&gt; mongod --storageEngine=mmapv1 --dbpath=D:\MongoDB</w:t>
      </w:r>
      <w:r w:rsidR="000F4D16">
        <w:t xml:space="preserve">  </w:t>
      </w:r>
      <w:r w:rsidR="000F4D16">
        <w:sym w:font="Wingdings" w:char="F0E0"/>
      </w:r>
      <w:r w:rsidR="000F4D16">
        <w:t xml:space="preserve"> </w:t>
      </w:r>
      <w:r w:rsidR="000F4D16" w:rsidRPr="00B22E0E">
        <w:t>This makes MongoDB up</w:t>
      </w:r>
      <w:r w:rsidR="00A7750A" w:rsidRPr="00B22E0E">
        <w:t xml:space="preserve"> </w:t>
      </w:r>
    </w:p>
    <w:p w:rsidR="000F4D16" w:rsidRDefault="000F4D16" w:rsidP="000F4D16">
      <w:pPr>
        <w:pStyle w:val="Code"/>
        <w:spacing w:before="0" w:after="0" w:line="240" w:lineRule="auto"/>
        <w:ind w:left="360"/>
      </w:pPr>
    </w:p>
    <w:p w:rsidR="00015C56" w:rsidRDefault="00015C56" w:rsidP="00015C56">
      <w:pPr>
        <w:pStyle w:val="Code"/>
        <w:spacing w:before="0" w:after="0" w:line="240" w:lineRule="auto"/>
        <w:ind w:left="360"/>
      </w:pPr>
      <w:r>
        <w:t xml:space="preserve">   Open </w:t>
      </w:r>
      <w:r w:rsidRPr="0069474A">
        <w:rPr>
          <w:color w:val="FF0000"/>
          <w:highlight w:val="yellow"/>
        </w:rPr>
        <w:t>new</w:t>
      </w:r>
      <w:r w:rsidRPr="0069474A">
        <w:rPr>
          <w:color w:val="FF0000"/>
        </w:rPr>
        <w:t xml:space="preserve"> </w:t>
      </w:r>
      <w:r>
        <w:t xml:space="preserve">CMD </w:t>
      </w:r>
      <w:r w:rsidR="00503BEA">
        <w:t xml:space="preserve">in </w:t>
      </w:r>
      <w:r w:rsidR="00503BEA" w:rsidRPr="00503BEA">
        <w:rPr>
          <w:color w:val="FF0000"/>
          <w:highlight w:val="yellow"/>
        </w:rPr>
        <w:t>admin mode</w:t>
      </w:r>
      <w:r w:rsidR="00503BEA" w:rsidRPr="00503BEA">
        <w:rPr>
          <w:color w:val="FF0000"/>
        </w:rPr>
        <w:t xml:space="preserve"> </w:t>
      </w:r>
      <w:r>
        <w:t xml:space="preserve">goto ‘D:\MongoDB\bin’ and </w:t>
      </w:r>
      <w:r w:rsidR="0069474A">
        <w:t>execute below command</w:t>
      </w:r>
    </w:p>
    <w:p w:rsidR="00015C56" w:rsidRPr="00931842" w:rsidRDefault="00015C56" w:rsidP="00015C56">
      <w:pPr>
        <w:pStyle w:val="Code"/>
        <w:spacing w:before="0" w:after="0" w:line="240" w:lineRule="auto"/>
        <w:ind w:left="360"/>
      </w:pPr>
      <w:r w:rsidRPr="00AC5CBA">
        <w:rPr>
          <w:b w:val="0"/>
        </w:rPr>
        <w:t>3)</w:t>
      </w:r>
      <w:r>
        <w:t xml:space="preserve"> D:\MongoDB\bin&gt;Mongo</w:t>
      </w:r>
      <w:r w:rsidR="000F4D16">
        <w:t xml:space="preserve">  </w:t>
      </w:r>
      <w:r w:rsidR="000F4D16">
        <w:sym w:font="Wingdings" w:char="F0E0"/>
      </w:r>
      <w:r w:rsidR="000F4D16">
        <w:t xml:space="preserve"> </w:t>
      </w:r>
      <w:r w:rsidR="000F4D16" w:rsidRPr="00B22E0E">
        <w:t xml:space="preserve">Execute only first time to </w:t>
      </w:r>
      <w:r w:rsidR="00503BEA" w:rsidRPr="00B22E0E">
        <w:t>create</w:t>
      </w:r>
      <w:r w:rsidR="000F4D16" w:rsidRPr="00B22E0E">
        <w:t xml:space="preserve"> Id and Pass</w:t>
      </w:r>
    </w:p>
    <w:p w:rsidR="001352B0" w:rsidRDefault="008771BF" w:rsidP="001352B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2A3A413" wp14:editId="7E41A76E">
            <wp:extent cx="5943600" cy="2138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3C38D8">
      <w:r>
        <w:lastRenderedPageBreak/>
        <w:t>Proxy settings for Infosys network</w:t>
      </w:r>
    </w:p>
    <w:p w:rsidR="003C38D8" w:rsidRDefault="003C38D8" w:rsidP="003C38D8">
      <w:r>
        <w:t xml:space="preserve">Windows Key </w:t>
      </w:r>
      <w:r>
        <w:sym w:font="Wingdings" w:char="F0E0"/>
      </w:r>
      <w:r>
        <w:t xml:space="preserve"> Search </w:t>
      </w:r>
      <w:r>
        <w:sym w:font="Wingdings" w:char="F0E0"/>
      </w:r>
      <w:r>
        <w:t xml:space="preserve"> Internet Options </w:t>
      </w:r>
      <w:r>
        <w:sym w:font="Wingdings" w:char="F0E0"/>
      </w:r>
      <w:r>
        <w:t xml:space="preserve"> Switch to Connections tab </w:t>
      </w:r>
      <w:r>
        <w:sym w:font="Wingdings" w:char="F0E0"/>
      </w:r>
      <w:r>
        <w:t xml:space="preserve"> Click LAN settings</w:t>
      </w:r>
    </w:p>
    <w:p w:rsidR="003C38D8" w:rsidRDefault="003C38D8" w:rsidP="003C38D8">
      <w:r>
        <w:t xml:space="preserve">Check </w:t>
      </w:r>
      <w:r w:rsidRPr="009530A1">
        <w:rPr>
          <w:b/>
        </w:rPr>
        <w:t>Use automatic configuration script</w:t>
      </w:r>
      <w:r>
        <w:t xml:space="preserve"> and enter the following </w:t>
      </w:r>
      <w:r>
        <w:rPr>
          <w:b/>
        </w:rPr>
        <w:t>A</w:t>
      </w:r>
      <w:r w:rsidRPr="009530A1">
        <w:rPr>
          <w:b/>
        </w:rPr>
        <w:t>ddress</w:t>
      </w:r>
      <w:r>
        <w:t xml:space="preserve"> </w:t>
      </w:r>
    </w:p>
    <w:p w:rsidR="003C38D8" w:rsidRDefault="003C38D8" w:rsidP="003C38D8">
      <w:pPr>
        <w:rPr>
          <w:color w:val="0070C0"/>
          <w:u w:val="single"/>
        </w:rPr>
      </w:pPr>
      <w:r>
        <w:tab/>
      </w:r>
      <w:r>
        <w:tab/>
      </w:r>
      <w:hyperlink r:id="rId13" w:history="1">
        <w:r w:rsidRPr="009B76BF">
          <w:rPr>
            <w:rStyle w:val="Hyperlink"/>
          </w:rPr>
          <w:t>http://infypacsrv/kec.pac</w:t>
        </w:r>
      </w:hyperlink>
    </w:p>
    <w:p w:rsidR="003C38D8" w:rsidRDefault="001C54A6" w:rsidP="001352B0">
      <w:pPr>
        <w:rPr>
          <w:lang w:eastAsia="en-US"/>
        </w:rPr>
      </w:pPr>
      <w:r>
        <w:rPr>
          <w:i/>
          <w:noProof/>
          <w:u w:val="single"/>
          <w:lang w:eastAsia="en-US"/>
        </w:rPr>
        <w:drawing>
          <wp:anchor distT="0" distB="0" distL="114300" distR="114300" simplePos="0" relativeHeight="251660288" behindDoc="1" locked="0" layoutInCell="1" allowOverlap="1" wp14:anchorId="19BB9CBC" wp14:editId="4D789091">
            <wp:simplePos x="0" y="0"/>
            <wp:positionH relativeFrom="margin">
              <wp:posOffset>-66675</wp:posOffset>
            </wp:positionH>
            <wp:positionV relativeFrom="margin">
              <wp:align>center</wp:align>
            </wp:positionV>
            <wp:extent cx="3952456" cy="51504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369"/>
                    <a:stretch/>
                  </pic:blipFill>
                  <pic:spPr bwMode="auto">
                    <a:xfrm>
                      <a:off x="0" y="0"/>
                      <a:ext cx="3952456" cy="515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8D8" w:rsidRDefault="004E5E2F" w:rsidP="001352B0">
      <w:pPr>
        <w:rPr>
          <w:lang w:eastAsia="en-US"/>
        </w:rPr>
      </w:pPr>
      <w:r>
        <w:rPr>
          <w:i/>
          <w:noProof/>
          <w:u w:val="single"/>
          <w:lang w:eastAsia="en-US"/>
        </w:rPr>
        <w:drawing>
          <wp:anchor distT="0" distB="0" distL="114300" distR="114300" simplePos="0" relativeHeight="251662336" behindDoc="1" locked="0" layoutInCell="1" allowOverlap="1" wp14:anchorId="09E4A1F3" wp14:editId="23258D31">
            <wp:simplePos x="0" y="0"/>
            <wp:positionH relativeFrom="margin">
              <wp:align>right</wp:align>
            </wp:positionH>
            <wp:positionV relativeFrom="paragraph">
              <wp:posOffset>67310</wp:posOffset>
            </wp:positionV>
            <wp:extent cx="3743325" cy="331470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3C38D8" w:rsidRDefault="003C38D8" w:rsidP="001352B0">
      <w:pPr>
        <w:rPr>
          <w:lang w:eastAsia="en-US"/>
        </w:rPr>
      </w:pPr>
    </w:p>
    <w:p w:rsidR="000E2E64" w:rsidRDefault="00EB7F9D" w:rsidP="004F7CCC">
      <w:pPr>
        <w:pStyle w:val="Heading2"/>
      </w:pPr>
      <w:r>
        <w:t xml:space="preserve">5. </w:t>
      </w:r>
      <w:r w:rsidR="009B4BFE">
        <w:t>Configure</w:t>
      </w:r>
      <w:r w:rsidR="004F7CCC">
        <w:t xml:space="preserve"> to Hygieia</w:t>
      </w:r>
    </w:p>
    <w:p w:rsidR="004F7CCC" w:rsidRPr="005E6492" w:rsidRDefault="004F7CCC" w:rsidP="00B46D51">
      <w:pPr>
        <w:pStyle w:val="ListParagraph"/>
        <w:numPr>
          <w:ilvl w:val="0"/>
          <w:numId w:val="3"/>
        </w:numPr>
        <w:spacing w:before="0" w:after="0" w:line="240" w:lineRule="auto"/>
        <w:rPr>
          <w:rFonts w:ascii="Helvetica" w:hAnsi="Helvetica"/>
          <w:color w:val="333333"/>
        </w:rPr>
      </w:pPr>
      <w:r>
        <w:t xml:space="preserve">Run the following commands </w:t>
      </w:r>
      <w:r w:rsidR="00F17758">
        <w:t xml:space="preserve">in </w:t>
      </w:r>
      <w:r w:rsidR="00F17758" w:rsidRPr="00501534">
        <w:rPr>
          <w:highlight w:val="yellow"/>
        </w:rPr>
        <w:t>above</w:t>
      </w:r>
      <w:r w:rsidRPr="00501534">
        <w:rPr>
          <w:highlight w:val="yellow"/>
        </w:rPr>
        <w:t xml:space="preserve"> </w:t>
      </w:r>
      <w:r w:rsidR="00F17758" w:rsidRPr="00501534">
        <w:rPr>
          <w:highlight w:val="yellow"/>
        </w:rPr>
        <w:t>CMD</w:t>
      </w:r>
      <w:r w:rsidR="00501534">
        <w:t xml:space="preserve"> (above point 3</w:t>
      </w:r>
      <w:r w:rsidR="00A7750A">
        <w:t xml:space="preserve"> </w:t>
      </w:r>
      <w:r w:rsidR="00A7750A" w:rsidRPr="00EE2B7D">
        <w:rPr>
          <w:b/>
        </w:rPr>
        <w:t>same CMD prompt</w:t>
      </w:r>
      <w:r w:rsidR="00501534">
        <w:t>)</w:t>
      </w:r>
    </w:p>
    <w:p w:rsidR="005E6492" w:rsidRDefault="005E6492" w:rsidP="00B833C1">
      <w:pPr>
        <w:pStyle w:val="Code"/>
        <w:numPr>
          <w:ilvl w:val="0"/>
          <w:numId w:val="2"/>
        </w:numPr>
        <w:pBdr>
          <w:bottom w:val="single" w:sz="12" w:space="0" w:color="auto" w:shadow="1"/>
        </w:pBdr>
        <w:spacing w:before="0" w:after="0" w:line="240" w:lineRule="auto"/>
      </w:pPr>
      <w:r>
        <w:t>use dashboar</w:t>
      </w:r>
      <w:r w:rsidR="000112F2">
        <w:t>d</w:t>
      </w:r>
      <w:r>
        <w:t>db</w:t>
      </w:r>
    </w:p>
    <w:p w:rsidR="00F17758" w:rsidRDefault="00275606" w:rsidP="008354A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</w:pPr>
      <w:r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 xml:space="preserve">    </w:t>
      </w:r>
      <w:r w:rsidR="00F17758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 xml:space="preserve">Output -&gt; </w:t>
      </w:r>
      <w:r w:rsidR="00F17758" w:rsidRPr="00F26934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>switched to db dashboar</w:t>
      </w:r>
      <w:r w:rsidR="00F17758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>d</w:t>
      </w:r>
      <w:r w:rsidR="00F17758" w:rsidRPr="00F26934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>db</w:t>
      </w:r>
      <w:r w:rsidR="00F26934" w:rsidRPr="00F26934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 xml:space="preserve"> </w:t>
      </w:r>
    </w:p>
    <w:p w:rsidR="00275606" w:rsidRDefault="00275606" w:rsidP="00F2693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</w:pPr>
    </w:p>
    <w:p w:rsidR="00275606" w:rsidRDefault="00275606" w:rsidP="00275606">
      <w:pPr>
        <w:pStyle w:val="Code"/>
        <w:spacing w:before="0" w:after="0" w:line="240" w:lineRule="auto"/>
      </w:pPr>
      <w:r>
        <w:t>db.createUser(</w:t>
      </w:r>
    </w:p>
    <w:p w:rsidR="00F17758" w:rsidRDefault="00F17758" w:rsidP="00275606">
      <w:pPr>
        <w:pStyle w:val="Code"/>
        <w:spacing w:before="0" w:after="0" w:line="240" w:lineRule="auto"/>
      </w:pPr>
      <w:r>
        <w:t xml:space="preserve">        {</w:t>
      </w:r>
    </w:p>
    <w:p w:rsidR="00F17758" w:rsidRDefault="00F17758" w:rsidP="00275606">
      <w:pPr>
        <w:pStyle w:val="Code"/>
        <w:spacing w:before="0" w:after="0" w:line="240" w:lineRule="auto"/>
      </w:pPr>
      <w:r>
        <w:t xml:space="preserve">          user: "dashboarduser",</w:t>
      </w:r>
    </w:p>
    <w:p w:rsidR="00F17758" w:rsidRDefault="00F17758" w:rsidP="00275606">
      <w:pPr>
        <w:pStyle w:val="Code"/>
        <w:spacing w:before="0" w:after="0" w:line="240" w:lineRule="auto"/>
      </w:pPr>
      <w:r>
        <w:t xml:space="preserve">          pwd: "1qazxSw2",</w:t>
      </w:r>
    </w:p>
    <w:p w:rsidR="00F17758" w:rsidRDefault="00F17758" w:rsidP="00275606">
      <w:pPr>
        <w:pStyle w:val="Code"/>
        <w:spacing w:before="0" w:after="0" w:line="240" w:lineRule="auto"/>
      </w:pPr>
      <w:r>
        <w:t xml:space="preserve">          roles: [</w:t>
      </w:r>
    </w:p>
    <w:p w:rsidR="00F17758" w:rsidRDefault="00F17758" w:rsidP="00275606">
      <w:pPr>
        <w:pStyle w:val="Code"/>
        <w:spacing w:before="0" w:after="0" w:line="240" w:lineRule="auto"/>
      </w:pPr>
      <w:r>
        <w:t xml:space="preserve">             {role: "readWrite", db: "dashboarddb"}</w:t>
      </w:r>
    </w:p>
    <w:p w:rsidR="00F17758" w:rsidRDefault="00F17758" w:rsidP="00275606">
      <w:pPr>
        <w:pStyle w:val="Code"/>
        <w:spacing w:before="0" w:after="0" w:line="240" w:lineRule="auto"/>
      </w:pPr>
      <w:r>
        <w:t xml:space="preserve">                  ]</w:t>
      </w:r>
    </w:p>
    <w:p w:rsidR="003F4E9A" w:rsidRDefault="00F17758" w:rsidP="00275606">
      <w:pPr>
        <w:pStyle w:val="Code"/>
        <w:spacing w:before="0" w:after="0" w:line="240" w:lineRule="auto"/>
      </w:pPr>
      <w:r>
        <w:t xml:space="preserve">          })</w:t>
      </w:r>
    </w:p>
    <w:p w:rsidR="003C38D8" w:rsidRPr="00F26934" w:rsidRDefault="003C38D8" w:rsidP="00275606">
      <w:pPr>
        <w:pStyle w:val="Code"/>
        <w:spacing w:before="0" w:after="0" w:line="240" w:lineRule="auto"/>
      </w:pPr>
    </w:p>
    <w:p w:rsidR="000C5566" w:rsidRDefault="002B2ABF" w:rsidP="000C5566">
      <w:pPr>
        <w:pStyle w:val="Heading1"/>
      </w:pPr>
      <w:r>
        <w:t>Configuring Hygieia</w:t>
      </w:r>
    </w:p>
    <w:p w:rsidR="002454BC" w:rsidRDefault="002454BC" w:rsidP="00B46D51">
      <w:pPr>
        <w:pStyle w:val="ListParagraph"/>
        <w:numPr>
          <w:ilvl w:val="0"/>
          <w:numId w:val="4"/>
        </w:numPr>
      </w:pPr>
      <w:r>
        <w:t xml:space="preserve">Download Hygieia </w:t>
      </w:r>
      <w:r w:rsidR="001569E6">
        <w:t>2.0 [</w:t>
      </w:r>
      <w:r w:rsidR="001569E6" w:rsidRPr="005849D1">
        <w:rPr>
          <w:color w:val="FF0000"/>
          <w:highlight w:val="yellow"/>
        </w:rPr>
        <w:t>Install this]</w:t>
      </w:r>
      <w:r w:rsidR="00A7750A" w:rsidRPr="005849D1">
        <w:rPr>
          <w:color w:val="FF0000"/>
        </w:rPr>
        <w:t xml:space="preserve"> </w:t>
      </w:r>
      <w:hyperlink r:id="rId16" w:history="1">
        <w:r w:rsidRPr="00F56143">
          <w:rPr>
            <w:rStyle w:val="Hyperlink"/>
          </w:rPr>
          <w:t>https://github.com/capitalone/Hygieia</w:t>
        </w:r>
      </w:hyperlink>
    </w:p>
    <w:p w:rsidR="005849D1" w:rsidRDefault="005849D1" w:rsidP="005849D1">
      <w:pPr>
        <w:pStyle w:val="ListParagraph"/>
      </w:pPr>
    </w:p>
    <w:p w:rsidR="005849D1" w:rsidRDefault="005849D1" w:rsidP="005849D1">
      <w:pPr>
        <w:pStyle w:val="ListParagraph"/>
      </w:pPr>
      <w:r>
        <w:t xml:space="preserve">Download Hygieia 1.5.0 </w:t>
      </w:r>
    </w:p>
    <w:p w:rsidR="005849D1" w:rsidRDefault="00EC6C58" w:rsidP="005849D1">
      <w:pPr>
        <w:pStyle w:val="ListParagraph"/>
      </w:pPr>
      <w:hyperlink r:id="rId17" w:history="1">
        <w:r w:rsidR="005849D1" w:rsidRPr="00B97107">
          <w:rPr>
            <w:rStyle w:val="Hyperlink"/>
          </w:rPr>
          <w:t>https://github.com/capitalone/Hygieia/releases/tag/Hygieia-1.5.0</w:t>
        </w:r>
      </w:hyperlink>
    </w:p>
    <w:p w:rsidR="00F17758" w:rsidRDefault="00F17758" w:rsidP="00B46D51">
      <w:pPr>
        <w:pStyle w:val="ListParagraph"/>
        <w:numPr>
          <w:ilvl w:val="0"/>
          <w:numId w:val="4"/>
        </w:numPr>
      </w:pPr>
      <w:r>
        <w:t>Download Maven, install JDK</w:t>
      </w:r>
      <w:r w:rsidR="00794176">
        <w:t xml:space="preserve">, JRE </w:t>
      </w:r>
      <w:r w:rsidR="00275606">
        <w:t>(via infy portal)</w:t>
      </w:r>
      <w:r>
        <w:t xml:space="preserve"> and setup env</w:t>
      </w:r>
      <w:r w:rsidR="00794176">
        <w:t>ironment</w:t>
      </w:r>
      <w:r>
        <w:t xml:space="preserve"> variable for both Java</w:t>
      </w:r>
      <w:r w:rsidR="001943A3">
        <w:t xml:space="preserve"> (Set </w:t>
      </w:r>
      <w:r w:rsidR="001943A3" w:rsidRPr="001943A3">
        <w:rPr>
          <w:b/>
        </w:rPr>
        <w:t>JDK path</w:t>
      </w:r>
      <w:r w:rsidR="001943A3">
        <w:t xml:space="preserve">, not JRE. Otherwise Hygieia </w:t>
      </w:r>
      <w:r w:rsidR="001943A3">
        <w:sym w:font="Wingdings" w:char="F0E0"/>
      </w:r>
      <w:r w:rsidR="001943A3">
        <w:t xml:space="preserve"> API project will not build later)</w:t>
      </w:r>
      <w:r>
        <w:t xml:space="preserve"> and Maven</w:t>
      </w:r>
      <w:r w:rsidR="00275606">
        <w:t xml:space="preserve">. </w:t>
      </w:r>
      <w:r w:rsidR="00794176">
        <w:t>Open CMD and r</w:t>
      </w:r>
      <w:r>
        <w:t xml:space="preserve">un &gt; ‘java --version’ and ‘mvn --version’ to verify </w:t>
      </w:r>
      <w:r w:rsidR="00275606">
        <w:t xml:space="preserve">Maven and Java </w:t>
      </w:r>
      <w:r>
        <w:t>setup is working</w:t>
      </w:r>
      <w:r w:rsidR="00275606">
        <w:t xml:space="preserve"> properly</w:t>
      </w:r>
    </w:p>
    <w:p w:rsidR="00DA13D2" w:rsidRPr="00DA13D2" w:rsidRDefault="00DA13D2" w:rsidP="00DA13D2">
      <w:pPr>
        <w:pStyle w:val="ListParagraph"/>
        <w:rPr>
          <w:u w:val="single"/>
        </w:rPr>
      </w:pPr>
      <w:r w:rsidRPr="00DA13D2">
        <w:rPr>
          <w:u w:val="single"/>
        </w:rPr>
        <w:t>Set System Variables</w:t>
      </w:r>
    </w:p>
    <w:p w:rsidR="00DA13D2" w:rsidRDefault="00DA13D2" w:rsidP="00DA13D2">
      <w:pPr>
        <w:pStyle w:val="ListParagraph"/>
      </w:pPr>
      <w:r>
        <w:t xml:space="preserve">JAVA_HOME= </w:t>
      </w:r>
      <w:r w:rsidRPr="00A36631">
        <w:t>C:\Program Files\Java\jdk1.8.0_74</w:t>
      </w:r>
    </w:p>
    <w:p w:rsidR="00DA13D2" w:rsidRDefault="00DA13D2" w:rsidP="00DA13D2">
      <w:pPr>
        <w:pStyle w:val="ListParagraph"/>
      </w:pPr>
      <w:r>
        <w:t xml:space="preserve">Path= </w:t>
      </w:r>
      <w:r w:rsidR="00A44829">
        <w:t>%JAVA_HOME%</w:t>
      </w:r>
      <w:r w:rsidRPr="00327E8A">
        <w:t>\bin</w:t>
      </w:r>
      <w:r>
        <w:t>;</w:t>
      </w:r>
    </w:p>
    <w:p w:rsidR="00DA13D2" w:rsidRDefault="00DA13D2" w:rsidP="00F17758">
      <w:pPr>
        <w:pStyle w:val="ListParagraph"/>
      </w:pPr>
    </w:p>
    <w:p w:rsidR="009F13A1" w:rsidRPr="00C47AA7" w:rsidRDefault="009F13A1" w:rsidP="00B46D51">
      <w:pPr>
        <w:pStyle w:val="ListParagraph"/>
        <w:numPr>
          <w:ilvl w:val="0"/>
          <w:numId w:val="4"/>
        </w:numPr>
      </w:pPr>
      <w:r>
        <w:t xml:space="preserve">Change Settings.xml file at </w:t>
      </w:r>
      <w:r w:rsidRPr="009F13A1">
        <w:rPr>
          <w:b/>
        </w:rPr>
        <w:t>C:\apache-maven-3.3.9\conf</w:t>
      </w:r>
      <w:r w:rsidR="00275606">
        <w:rPr>
          <w:b/>
        </w:rPr>
        <w:t xml:space="preserve"> (Or </w:t>
      </w:r>
      <w:r w:rsidR="00403B48">
        <w:t>path @</w:t>
      </w:r>
      <w:r w:rsidR="00275606" w:rsidRPr="00275606">
        <w:t>Maven installed</w:t>
      </w:r>
      <w:r w:rsidR="00275606">
        <w:rPr>
          <w:b/>
        </w:rPr>
        <w:t>)</w:t>
      </w:r>
    </w:p>
    <w:p w:rsidR="00C47AA7" w:rsidRDefault="00C47AA7" w:rsidP="00C47AA7">
      <w:pPr>
        <w:pStyle w:val="ListParagraph"/>
      </w:pPr>
      <w:r>
        <w:t xml:space="preserve">Also copy </w:t>
      </w:r>
      <w:r w:rsidRPr="008F2300">
        <w:rPr>
          <w:b/>
        </w:rPr>
        <w:t>settings.xml</w:t>
      </w:r>
      <w:r w:rsidRPr="008F2300">
        <w:t xml:space="preserve"> file @C:\Users\&lt;userID&gt;\.m2\settings.xml</w:t>
      </w:r>
    </w:p>
    <w:p w:rsidR="009F13A1" w:rsidRDefault="00657568" w:rsidP="009F13A1">
      <w:pPr>
        <w:pStyle w:val="ListParagraph"/>
      </w:pPr>
      <w:r>
        <w:object w:dxaOrig="1748" w:dyaOrig="11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75pt;height:57pt" o:ole="">
            <v:imagedata r:id="rId18" o:title=""/>
          </v:shape>
          <o:OLEObject Type="Embed" ProgID="Package" ShapeID="_x0000_i1025" DrawAspect="Icon" ObjectID="_1573485405" r:id="rId19"/>
        </w:objec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>&lt;proxy&gt;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 xml:space="preserve">      &lt;id&gt;myproxy&lt;/id&gt;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 xml:space="preserve">      &lt;active&gt;true&lt;/active&gt;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 xml:space="preserve">      &lt;protocol&gt;http&lt;/protocol&gt;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 xml:space="preserve">      &lt;host&gt;10.76.242.101&lt;/host&gt;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ab/>
        <w:t xml:space="preserve">  &lt;port&gt;80&lt;/port&gt;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ab/>
        <w:t xml:space="preserve">  &lt;nonProxyHosts&gt;*.google.com|ibiblio.org&lt;/nonProxyHosts&gt;</w:t>
      </w:r>
    </w:p>
    <w:p w:rsidR="00BD2539" w:rsidRPr="00275606" w:rsidRDefault="00BD2539" w:rsidP="002756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rPr>
          <w:sz w:val="18"/>
        </w:rPr>
      </w:pPr>
      <w:r w:rsidRPr="00275606">
        <w:rPr>
          <w:sz w:val="18"/>
        </w:rPr>
        <w:t xml:space="preserve"> &lt;/proxy&gt;</w:t>
      </w:r>
    </w:p>
    <w:p w:rsidR="000C5566" w:rsidRDefault="000C5566" w:rsidP="000C5566">
      <w:pPr>
        <w:pStyle w:val="ListParagraph"/>
      </w:pPr>
    </w:p>
    <w:p w:rsidR="001928C0" w:rsidRDefault="00E44AB6" w:rsidP="00B46D51">
      <w:pPr>
        <w:pStyle w:val="ListParagraph"/>
        <w:numPr>
          <w:ilvl w:val="0"/>
          <w:numId w:val="4"/>
        </w:numPr>
      </w:pPr>
      <w:r>
        <w:t>Download and Install ‘</w:t>
      </w:r>
      <w:r w:rsidRPr="00BA5EEB">
        <w:rPr>
          <w:b/>
        </w:rPr>
        <w:t>Git’</w:t>
      </w:r>
      <w:r w:rsidR="00BA5EEB" w:rsidRPr="00BA5EEB">
        <w:rPr>
          <w:b/>
        </w:rPr>
        <w:t xml:space="preserve"> </w:t>
      </w:r>
      <w:r w:rsidR="00E26E24">
        <w:t>[</w:t>
      </w:r>
      <w:r w:rsidR="00E26E24" w:rsidRPr="00E44AB6">
        <w:t>https://git-scm.com/download/win</w:t>
      </w:r>
      <w:r w:rsidR="00E26E24">
        <w:t>]</w:t>
      </w:r>
      <w:r w:rsidR="00BA5EEB">
        <w:t xml:space="preserve"> </w:t>
      </w:r>
      <w:r w:rsidR="001928C0">
        <w:t>and set PATH environment variable:</w:t>
      </w:r>
    </w:p>
    <w:p w:rsidR="001928C0" w:rsidRPr="007143A0" w:rsidRDefault="001928C0" w:rsidP="00B46D51">
      <w:pPr>
        <w:numPr>
          <w:ilvl w:val="0"/>
          <w:numId w:val="12"/>
        </w:numPr>
        <w:shd w:val="clear" w:color="auto" w:fill="FFFFFF"/>
        <w:tabs>
          <w:tab w:val="clear" w:pos="720"/>
          <w:tab w:val="num" w:pos="990"/>
        </w:tabs>
        <w:spacing w:before="0" w:after="0" w:line="240" w:lineRule="auto"/>
        <w:rPr>
          <w:rFonts w:ascii="Arial" w:eastAsia="Times New Roman" w:hAnsi="Arial" w:cs="Arial"/>
          <w:color w:val="222426"/>
          <w:sz w:val="23"/>
          <w:szCs w:val="23"/>
          <w:lang w:eastAsia="en-US"/>
        </w:rPr>
      </w:pPr>
      <w:r w:rsidRPr="007143A0">
        <w:rPr>
          <w:rFonts w:ascii="Arial" w:eastAsia="Times New Roman" w:hAnsi="Arial" w:cs="Arial"/>
          <w:color w:val="222426"/>
          <w:sz w:val="23"/>
          <w:szCs w:val="23"/>
          <w:lang w:eastAsia="en-US"/>
        </w:rPr>
        <w:t>Right-Click on My Computer</w:t>
      </w:r>
    </w:p>
    <w:p w:rsidR="001928C0" w:rsidRPr="007143A0" w:rsidRDefault="001928C0" w:rsidP="00B46D51">
      <w:pPr>
        <w:numPr>
          <w:ilvl w:val="0"/>
          <w:numId w:val="12"/>
        </w:numPr>
        <w:shd w:val="clear" w:color="auto" w:fill="FFFFFF"/>
        <w:tabs>
          <w:tab w:val="clear" w:pos="720"/>
          <w:tab w:val="num" w:pos="990"/>
        </w:tabs>
        <w:spacing w:before="0" w:after="0" w:line="240" w:lineRule="auto"/>
        <w:rPr>
          <w:rFonts w:ascii="Arial" w:eastAsia="Times New Roman" w:hAnsi="Arial" w:cs="Arial"/>
          <w:color w:val="222426"/>
          <w:sz w:val="23"/>
          <w:szCs w:val="23"/>
          <w:lang w:eastAsia="en-US"/>
        </w:rPr>
      </w:pPr>
      <w:r w:rsidRPr="007143A0">
        <w:rPr>
          <w:rFonts w:ascii="Arial" w:eastAsia="Times New Roman" w:hAnsi="Arial" w:cs="Arial"/>
          <w:color w:val="222426"/>
          <w:sz w:val="23"/>
          <w:szCs w:val="23"/>
          <w:lang w:eastAsia="en-US"/>
        </w:rPr>
        <w:t>Click Advanced System Settings</w:t>
      </w:r>
    </w:p>
    <w:p w:rsidR="001928C0" w:rsidRPr="007143A0" w:rsidRDefault="001928C0" w:rsidP="00B46D51">
      <w:pPr>
        <w:numPr>
          <w:ilvl w:val="0"/>
          <w:numId w:val="12"/>
        </w:numPr>
        <w:shd w:val="clear" w:color="auto" w:fill="FFFFFF"/>
        <w:tabs>
          <w:tab w:val="clear" w:pos="720"/>
          <w:tab w:val="num" w:pos="990"/>
        </w:tabs>
        <w:spacing w:before="0" w:after="0" w:line="240" w:lineRule="auto"/>
        <w:rPr>
          <w:rFonts w:ascii="Arial" w:eastAsia="Times New Roman" w:hAnsi="Arial" w:cs="Arial"/>
          <w:color w:val="222426"/>
          <w:sz w:val="23"/>
          <w:szCs w:val="23"/>
          <w:lang w:eastAsia="en-US"/>
        </w:rPr>
      </w:pPr>
      <w:r w:rsidRPr="007143A0">
        <w:rPr>
          <w:rFonts w:ascii="Arial" w:eastAsia="Times New Roman" w:hAnsi="Arial" w:cs="Arial"/>
          <w:color w:val="222426"/>
          <w:sz w:val="23"/>
          <w:szCs w:val="23"/>
          <w:lang w:eastAsia="en-US"/>
        </w:rPr>
        <w:lastRenderedPageBreak/>
        <w:t>Click Environment Variables</w:t>
      </w:r>
    </w:p>
    <w:p w:rsidR="001928C0" w:rsidRPr="007143A0" w:rsidRDefault="001928C0" w:rsidP="00B46D51">
      <w:pPr>
        <w:numPr>
          <w:ilvl w:val="0"/>
          <w:numId w:val="12"/>
        </w:numPr>
        <w:shd w:val="clear" w:color="auto" w:fill="FFFFFF"/>
        <w:tabs>
          <w:tab w:val="clear" w:pos="720"/>
          <w:tab w:val="num" w:pos="990"/>
        </w:tabs>
        <w:spacing w:before="0" w:after="0" w:line="240" w:lineRule="auto"/>
        <w:rPr>
          <w:rFonts w:ascii="Arial" w:eastAsia="Times New Roman" w:hAnsi="Arial" w:cs="Arial"/>
          <w:color w:val="222426"/>
          <w:sz w:val="23"/>
          <w:szCs w:val="23"/>
          <w:lang w:eastAsia="en-US"/>
        </w:rPr>
      </w:pPr>
      <w:r w:rsidRPr="007143A0">
        <w:rPr>
          <w:rFonts w:ascii="Arial" w:eastAsia="Times New Roman" w:hAnsi="Arial" w:cs="Arial"/>
          <w:color w:val="222426"/>
          <w:sz w:val="23"/>
          <w:szCs w:val="23"/>
          <w:lang w:eastAsia="en-US"/>
        </w:rPr>
        <w:t>Then under System Variables look for the path variable and click edit</w:t>
      </w:r>
    </w:p>
    <w:p w:rsidR="001928C0" w:rsidRPr="007143A0" w:rsidRDefault="001928C0" w:rsidP="00B46D51">
      <w:pPr>
        <w:numPr>
          <w:ilvl w:val="0"/>
          <w:numId w:val="12"/>
        </w:numPr>
        <w:shd w:val="clear" w:color="auto" w:fill="FFFFFF"/>
        <w:tabs>
          <w:tab w:val="clear" w:pos="720"/>
          <w:tab w:val="num" w:pos="990"/>
        </w:tabs>
        <w:spacing w:before="0" w:after="0" w:line="240" w:lineRule="auto"/>
        <w:rPr>
          <w:rFonts w:ascii="Arial" w:eastAsia="Times New Roman" w:hAnsi="Arial" w:cs="Arial"/>
          <w:color w:val="222426"/>
          <w:sz w:val="23"/>
          <w:szCs w:val="23"/>
          <w:lang w:eastAsia="en-US"/>
        </w:rPr>
      </w:pPr>
      <w:r w:rsidRPr="007143A0">
        <w:rPr>
          <w:rFonts w:ascii="Arial" w:eastAsia="Times New Roman" w:hAnsi="Arial" w:cs="Arial"/>
          <w:color w:val="222426"/>
          <w:sz w:val="23"/>
          <w:szCs w:val="23"/>
          <w:lang w:eastAsia="en-US"/>
        </w:rPr>
        <w:t>Add the path to git’s bin and cmd at the end of the string like this:</w:t>
      </w:r>
    </w:p>
    <w:p w:rsidR="001928C0" w:rsidRDefault="008C490E" w:rsidP="00BA5EEB">
      <w:pPr>
        <w:pStyle w:val="ListParagraph"/>
        <w:spacing w:before="0" w:after="0" w:line="240" w:lineRule="auto"/>
        <w:ind w:left="990"/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  <w:lang w:eastAsia="en-US"/>
        </w:rPr>
      </w:pPr>
      <w:r>
        <w:rPr>
          <w:rFonts w:ascii="Consolas" w:eastAsia="Times New Roman" w:hAnsi="Consolas" w:cs="Consolas"/>
          <w:color w:val="222426"/>
          <w:sz w:val="20"/>
          <w:szCs w:val="20"/>
          <w:highlight w:val="yellow"/>
          <w:bdr w:val="none" w:sz="0" w:space="0" w:color="auto" w:frame="1"/>
          <w:shd w:val="clear" w:color="auto" w:fill="EEEEEE"/>
          <w:lang w:eastAsia="en-US"/>
        </w:rPr>
        <w:t>;</w:t>
      </w:r>
      <w:r w:rsidR="001928C0" w:rsidRPr="00FE0E62">
        <w:rPr>
          <w:rFonts w:ascii="Consolas" w:eastAsia="Times New Roman" w:hAnsi="Consolas" w:cs="Consolas"/>
          <w:color w:val="222426"/>
          <w:sz w:val="20"/>
          <w:szCs w:val="20"/>
          <w:highlight w:val="yellow"/>
          <w:bdr w:val="none" w:sz="0" w:space="0" w:color="auto" w:frame="1"/>
          <w:shd w:val="clear" w:color="auto" w:fill="EEEEEE"/>
          <w:lang w:eastAsia="en-US"/>
        </w:rPr>
        <w:t>C:\Program Files\Git\bin\git.exe;C:\Program Files\Git\cmd</w:t>
      </w:r>
    </w:p>
    <w:p w:rsidR="008354AA" w:rsidRPr="00CB1534" w:rsidRDefault="008354AA" w:rsidP="00B46D51">
      <w:pPr>
        <w:pStyle w:val="ListParagraph"/>
        <w:numPr>
          <w:ilvl w:val="0"/>
          <w:numId w:val="13"/>
        </w:numPr>
        <w:spacing w:before="0" w:after="0" w:line="240" w:lineRule="auto"/>
        <w:rPr>
          <w:rFonts w:ascii="Arial" w:eastAsia="Times New Roman" w:hAnsi="Arial" w:cs="Arial"/>
          <w:color w:val="222426"/>
          <w:sz w:val="23"/>
          <w:szCs w:val="23"/>
          <w:lang w:eastAsia="en-US"/>
        </w:rPr>
      </w:pPr>
      <w:r w:rsidRPr="00CB1534">
        <w:rPr>
          <w:rFonts w:ascii="Arial" w:eastAsia="Times New Roman" w:hAnsi="Arial" w:cs="Arial"/>
          <w:color w:val="222426"/>
          <w:sz w:val="23"/>
          <w:szCs w:val="23"/>
          <w:lang w:eastAsia="en-US"/>
        </w:rPr>
        <w:t xml:space="preserve">Open CMD in Admin mode and run ‘git --version’ to verify CMD </w:t>
      </w:r>
      <w:r w:rsidR="00CB1534" w:rsidRPr="00CB1534">
        <w:rPr>
          <w:rFonts w:ascii="Arial" w:eastAsia="Times New Roman" w:hAnsi="Arial" w:cs="Arial"/>
          <w:color w:val="222426"/>
          <w:sz w:val="23"/>
          <w:szCs w:val="23"/>
          <w:lang w:eastAsia="en-US"/>
        </w:rPr>
        <w:t>is able to</w:t>
      </w:r>
      <w:r w:rsidR="00CB1534">
        <w:rPr>
          <w:rFonts w:ascii="Arial" w:eastAsia="Times New Roman" w:hAnsi="Arial" w:cs="Arial"/>
          <w:color w:val="222426"/>
          <w:sz w:val="23"/>
          <w:szCs w:val="23"/>
          <w:lang w:eastAsia="en-US"/>
        </w:rPr>
        <w:t xml:space="preserve"> identify GIT</w:t>
      </w:r>
    </w:p>
    <w:p w:rsidR="001928C0" w:rsidRDefault="001928C0" w:rsidP="001928C0">
      <w:pPr>
        <w:pStyle w:val="ListParagraph"/>
      </w:pPr>
    </w:p>
    <w:p w:rsidR="00174980" w:rsidRDefault="00E26E24" w:rsidP="00B46D51">
      <w:pPr>
        <w:pStyle w:val="ListParagraph"/>
        <w:numPr>
          <w:ilvl w:val="0"/>
          <w:numId w:val="4"/>
        </w:numPr>
      </w:pPr>
      <w:r>
        <w:t>Download</w:t>
      </w:r>
      <w:r w:rsidR="00174980">
        <w:t xml:space="preserve"> and Install ‘</w:t>
      </w:r>
      <w:r w:rsidR="00174980" w:rsidRPr="000A3D08">
        <w:rPr>
          <w:b/>
        </w:rPr>
        <w:t>Node JS’</w:t>
      </w:r>
      <w:r>
        <w:rPr>
          <w:b/>
        </w:rPr>
        <w:t xml:space="preserve"> </w:t>
      </w:r>
      <w:r>
        <w:t>[</w:t>
      </w:r>
      <w:r w:rsidRPr="00174980">
        <w:t>https://nodejs.org/en/download/</w:t>
      </w:r>
      <w:r>
        <w:t>]</w:t>
      </w:r>
    </w:p>
    <w:p w:rsidR="000C5566" w:rsidRDefault="00155386" w:rsidP="00B46D51">
      <w:pPr>
        <w:pStyle w:val="ListParagraph"/>
        <w:numPr>
          <w:ilvl w:val="0"/>
          <w:numId w:val="4"/>
        </w:numPr>
      </w:pPr>
      <w:r>
        <w:t xml:space="preserve">Extract </w:t>
      </w:r>
      <w:r w:rsidR="00174980">
        <w:t>Hygieia folder</w:t>
      </w:r>
    </w:p>
    <w:p w:rsidR="009F13A1" w:rsidRDefault="009F13A1" w:rsidP="00174980">
      <w:pPr>
        <w:pStyle w:val="ListParagraph"/>
        <w:jc w:val="both"/>
      </w:pPr>
      <w:r>
        <w:rPr>
          <w:noProof/>
          <w:lang w:eastAsia="en-US"/>
        </w:rPr>
        <w:drawing>
          <wp:inline distT="0" distB="0" distL="0" distR="0" wp14:anchorId="485EDE99" wp14:editId="21422EC4">
            <wp:extent cx="5943600" cy="296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86" w:rsidRDefault="009F13A1" w:rsidP="00155386">
      <w:pPr>
        <w:pStyle w:val="ListParagraph"/>
      </w:pPr>
      <w:r>
        <w:t xml:space="preserve">Open command prompt </w:t>
      </w:r>
      <w:r w:rsidR="00A13C40">
        <w:t xml:space="preserve">in Admin mode </w:t>
      </w:r>
      <w:r>
        <w:t xml:space="preserve">and go to Hygieia folder and run </w:t>
      </w:r>
      <w:r w:rsidRPr="009F13A1">
        <w:rPr>
          <w:b/>
        </w:rPr>
        <w:t>mvn</w:t>
      </w:r>
      <w:r>
        <w:t xml:space="preserve"> cmds as below</w:t>
      </w:r>
    </w:p>
    <w:p w:rsidR="006D751E" w:rsidRPr="002559EE" w:rsidRDefault="00EE2B7D" w:rsidP="00B46D51">
      <w:pPr>
        <w:pStyle w:val="Code"/>
        <w:numPr>
          <w:ilvl w:val="0"/>
          <w:numId w:val="11"/>
        </w:numPr>
        <w:pBdr>
          <w:left w:val="single" w:sz="12" w:space="0" w:color="auto" w:shadow="1"/>
        </w:pBdr>
        <w:spacing w:before="0" w:after="0" w:line="240" w:lineRule="auto"/>
      </w:pPr>
      <w:r w:rsidRPr="00EE2B7D">
        <w:t>D:\Hygieia-master</w:t>
      </w:r>
      <w:r>
        <w:t xml:space="preserve">&gt; </w:t>
      </w:r>
      <w:r w:rsidR="006D751E" w:rsidRPr="002559EE">
        <w:t>mvn clean install package</w:t>
      </w:r>
    </w:p>
    <w:p w:rsidR="006D1FCE" w:rsidRDefault="00EE2B7D" w:rsidP="00B46D51">
      <w:pPr>
        <w:pStyle w:val="Code"/>
        <w:numPr>
          <w:ilvl w:val="0"/>
          <w:numId w:val="11"/>
        </w:numPr>
        <w:pBdr>
          <w:left w:val="single" w:sz="12" w:space="0" w:color="auto" w:shadow="1"/>
        </w:pBdr>
        <w:spacing w:before="0" w:after="0" w:line="240" w:lineRule="auto"/>
      </w:pPr>
      <w:r w:rsidRPr="00EE2B7D">
        <w:t>D:\Hygieia-master</w:t>
      </w:r>
      <w:r>
        <w:t xml:space="preserve">&gt; </w:t>
      </w:r>
      <w:r w:rsidR="006D751E" w:rsidRPr="002559EE">
        <w:t>mvn clean install package -Dmaven.test.skip=true</w:t>
      </w:r>
      <w:r w:rsidR="00412F61">
        <w:t xml:space="preserve"> </w:t>
      </w:r>
      <w:r w:rsidR="006D1FCE">
        <w:t>(or –for Skipping PDM Violations)</w:t>
      </w:r>
    </w:p>
    <w:p w:rsidR="006D1FCE" w:rsidRDefault="00EE2B7D" w:rsidP="00B46D51">
      <w:pPr>
        <w:pStyle w:val="Code"/>
        <w:numPr>
          <w:ilvl w:val="0"/>
          <w:numId w:val="11"/>
        </w:numPr>
        <w:pBdr>
          <w:left w:val="single" w:sz="12" w:space="0" w:color="auto" w:shadow="1"/>
        </w:pBdr>
        <w:spacing w:before="0" w:after="0" w:line="240" w:lineRule="auto"/>
      </w:pPr>
      <w:r w:rsidRPr="00EE2B7D">
        <w:t>D:\Hygieia-master</w:t>
      </w:r>
      <w:r>
        <w:t xml:space="preserve">&gt; </w:t>
      </w:r>
      <w:r w:rsidR="006D1FCE" w:rsidRPr="0033384B">
        <w:t>mvn clean install package -Dmaven.test.skip=true -Dpmd.failOnViolation=false</w:t>
      </w:r>
    </w:p>
    <w:p w:rsidR="00631472" w:rsidRPr="00631472" w:rsidRDefault="00631472" w:rsidP="00631472">
      <w:pPr>
        <w:ind w:left="1440" w:firstLine="720"/>
        <w:rPr>
          <w:b/>
          <w:color w:val="FF0000"/>
        </w:rPr>
      </w:pPr>
      <w:r w:rsidRPr="00631472">
        <w:rPr>
          <w:b/>
          <w:color w:val="FF0000"/>
        </w:rPr>
        <w:t xml:space="preserve">If UI Throws Error </w:t>
      </w:r>
      <w:r w:rsidR="00C06217">
        <w:rPr>
          <w:b/>
          <w:color w:val="FF0000"/>
        </w:rPr>
        <w:t>– Ignore as of now</w:t>
      </w:r>
      <w:r w:rsidRPr="00631472">
        <w:rPr>
          <w:b/>
          <w:color w:val="FF0000"/>
        </w:rPr>
        <w:t>…….</w:t>
      </w:r>
    </w:p>
    <w:p w:rsidR="004F7BC9" w:rsidRDefault="00757E00" w:rsidP="009F13A1">
      <w:r>
        <w:t>Now o</w:t>
      </w:r>
      <w:r w:rsidR="008A2080">
        <w:t>pen Eclipse</w:t>
      </w:r>
    </w:p>
    <w:p w:rsidR="00554BDF" w:rsidRDefault="00554BDF" w:rsidP="00B46D51">
      <w:pPr>
        <w:pStyle w:val="Heading2"/>
        <w:numPr>
          <w:ilvl w:val="0"/>
          <w:numId w:val="5"/>
        </w:numPr>
      </w:pPr>
      <w:r>
        <w:t>Configure Maven in Eclipse</w:t>
      </w:r>
    </w:p>
    <w:p w:rsidR="00554BDF" w:rsidRDefault="00775F99" w:rsidP="009F13A1">
      <w:r>
        <w:t xml:space="preserve">Copy maven installation path (Ex. </w:t>
      </w:r>
      <w:r w:rsidRPr="00775F99">
        <w:t>C:\apache-maven-3.3.9</w:t>
      </w:r>
      <w:r>
        <w:t>)</w:t>
      </w:r>
    </w:p>
    <w:p w:rsidR="00F42B1D" w:rsidRDefault="00F42B1D" w:rsidP="009F13A1">
      <w:r>
        <w:t xml:space="preserve">Window </w:t>
      </w:r>
      <w:r>
        <w:sym w:font="Wingdings" w:char="F0E0"/>
      </w:r>
      <w:r>
        <w:t xml:space="preserve"> preferences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Installations == add maven path</w:t>
      </w:r>
    </w:p>
    <w:p w:rsidR="004148BF" w:rsidRDefault="004148BF" w:rsidP="009F13A1">
      <w:r>
        <w:rPr>
          <w:noProof/>
          <w:lang w:eastAsia="en-US"/>
        </w:rPr>
        <w:lastRenderedPageBreak/>
        <w:drawing>
          <wp:inline distT="0" distB="0" distL="0" distR="0" wp14:anchorId="3393CC2C" wp14:editId="254D81F4">
            <wp:extent cx="3990975" cy="180723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636" cy="18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BF" w:rsidRDefault="00F42B1D" w:rsidP="009F13A1">
      <w:r>
        <w:rPr>
          <w:noProof/>
          <w:lang w:eastAsia="en-US"/>
        </w:rPr>
        <w:drawing>
          <wp:inline distT="0" distB="0" distL="0" distR="0" wp14:anchorId="5938B184" wp14:editId="02889F3A">
            <wp:extent cx="4848225" cy="4032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745" cy="40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50" w:rsidRDefault="00536050" w:rsidP="009F13A1">
      <w:r>
        <w:t xml:space="preserve">Change Settings.xml file path Window </w:t>
      </w:r>
      <w:r>
        <w:sym w:font="Wingdings" w:char="F0E0"/>
      </w:r>
      <w:r>
        <w:t xml:space="preserve"> preferences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User Settings </w:t>
      </w:r>
    </w:p>
    <w:p w:rsidR="00536050" w:rsidRDefault="00536050" w:rsidP="009F13A1">
      <w:r>
        <w:rPr>
          <w:noProof/>
          <w:lang w:eastAsia="en-US"/>
        </w:rPr>
        <w:lastRenderedPageBreak/>
        <w:drawing>
          <wp:inline distT="0" distB="0" distL="0" distR="0" wp14:anchorId="3DB663CD" wp14:editId="2A846E3D">
            <wp:extent cx="4362450" cy="3661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02" w:rsidRDefault="008D6502" w:rsidP="009F13A1">
      <w:r>
        <w:rPr>
          <w:noProof/>
          <w:lang w:eastAsia="en-US"/>
        </w:rPr>
        <w:drawing>
          <wp:inline distT="0" distB="0" distL="0" distR="0" wp14:anchorId="5BEA6D66" wp14:editId="750D600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02" w:rsidRDefault="008D6502" w:rsidP="009F13A1">
      <w:pPr>
        <w:rPr>
          <w:b/>
        </w:rPr>
      </w:pPr>
      <w:r w:rsidRPr="008D6502">
        <w:rPr>
          <w:b/>
        </w:rPr>
        <w:sym w:font="Wingdings" w:char="F0E0"/>
      </w:r>
      <w:r>
        <w:rPr>
          <w:b/>
        </w:rPr>
        <w:t xml:space="preserve"> window </w:t>
      </w:r>
      <w:r w:rsidRPr="008D6502">
        <w:rPr>
          <w:b/>
        </w:rPr>
        <w:sym w:font="Wingdings" w:char="F0E0"/>
      </w:r>
      <w:r>
        <w:rPr>
          <w:b/>
        </w:rPr>
        <w:t xml:space="preserve"> preferences </w:t>
      </w:r>
      <w:r w:rsidRPr="008D6502">
        <w:rPr>
          <w:b/>
        </w:rPr>
        <w:sym w:font="Wingdings" w:char="F0E0"/>
      </w:r>
      <w:r>
        <w:rPr>
          <w:b/>
        </w:rPr>
        <w:t xml:space="preserve"> general </w:t>
      </w:r>
      <w:r w:rsidRPr="008D6502">
        <w:rPr>
          <w:b/>
        </w:rPr>
        <w:sym w:font="Wingdings" w:char="F0E0"/>
      </w:r>
      <w:r>
        <w:rPr>
          <w:b/>
        </w:rPr>
        <w:t xml:space="preserve"> network connections </w:t>
      </w:r>
      <w:r w:rsidRPr="008D6502">
        <w:rPr>
          <w:b/>
        </w:rPr>
        <w:sym w:font="Wingdings" w:char="F0E0"/>
      </w:r>
      <w:r>
        <w:rPr>
          <w:b/>
        </w:rPr>
        <w:t xml:space="preserve"> Active provider should be (manual) </w:t>
      </w:r>
      <w:r w:rsidRPr="008D6502">
        <w:rPr>
          <w:b/>
        </w:rPr>
        <w:sym w:font="Wingdings" w:char="F0E0"/>
      </w:r>
      <w:r>
        <w:rPr>
          <w:b/>
        </w:rPr>
        <w:t xml:space="preserve"> edit proxy settings as screenshot and username password (of user).</w:t>
      </w:r>
    </w:p>
    <w:p w:rsidR="00061DC1" w:rsidRDefault="00061DC1" w:rsidP="009F13A1">
      <w:pPr>
        <w:rPr>
          <w:b/>
        </w:rPr>
      </w:pPr>
    </w:p>
    <w:p w:rsidR="00061DC1" w:rsidRDefault="000E58AC" w:rsidP="009F13A1">
      <w:pPr>
        <w:rPr>
          <w:b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-791210</wp:posOffset>
            </wp:positionV>
            <wp:extent cx="5943600" cy="33413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</w:p>
    <w:p w:rsidR="00061DC1" w:rsidRDefault="00061DC1" w:rsidP="009F13A1">
      <w:pPr>
        <w:rPr>
          <w:b/>
        </w:rPr>
      </w:pPr>
      <w:r>
        <w:rPr>
          <w:b/>
        </w:rPr>
        <w:t xml:space="preserve">Proxy bypass. Add host </w:t>
      </w:r>
      <w:r w:rsidRPr="00061DC1">
        <w:rPr>
          <w:b/>
        </w:rPr>
        <w:sym w:font="Wingdings" w:char="F0E0"/>
      </w:r>
      <w:r>
        <w:rPr>
          <w:b/>
        </w:rPr>
        <w:t xml:space="preserve"> 10.81.82.184</w:t>
      </w:r>
    </w:p>
    <w:p w:rsidR="008D6502" w:rsidRDefault="00061DC1" w:rsidP="009F13A1">
      <w:pPr>
        <w:rPr>
          <w:b/>
        </w:rPr>
      </w:pPr>
      <w:r>
        <w:rPr>
          <w:b/>
        </w:rPr>
        <w:t>Apply and close</w:t>
      </w:r>
    </w:p>
    <w:p w:rsidR="00E35803" w:rsidRDefault="00E35803" w:rsidP="009F13A1">
      <w:pPr>
        <w:rPr>
          <w:b/>
        </w:rPr>
      </w:pPr>
    </w:p>
    <w:p w:rsidR="00E35803" w:rsidRPr="00A243FA" w:rsidRDefault="00E35803" w:rsidP="009F13A1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07731401" wp14:editId="1BD4F23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FA" w:rsidRPr="00A243FA" w:rsidRDefault="00A243FA" w:rsidP="009F13A1">
      <w:pPr>
        <w:rPr>
          <w:b/>
        </w:rPr>
      </w:pPr>
      <w:r w:rsidRPr="00A243FA">
        <w:rPr>
          <w:b/>
        </w:rPr>
        <w:t>Check for JDK path(always) for java build path for each collector or API</w:t>
      </w:r>
      <w:r>
        <w:rPr>
          <w:b/>
        </w:rPr>
        <w:t>… if not then add it as shown in picture</w:t>
      </w:r>
      <w:bookmarkStart w:id="0" w:name="_GoBack"/>
      <w:bookmarkEnd w:id="0"/>
    </w:p>
    <w:p w:rsidR="008A2080" w:rsidRDefault="005807B0" w:rsidP="00B46D51">
      <w:pPr>
        <w:pStyle w:val="Heading2"/>
        <w:numPr>
          <w:ilvl w:val="0"/>
          <w:numId w:val="5"/>
        </w:numPr>
      </w:pPr>
      <w:r>
        <w:lastRenderedPageBreak/>
        <w:t>Import code to Eclipse</w:t>
      </w:r>
    </w:p>
    <w:p w:rsidR="00E35803" w:rsidRDefault="004F7BC9" w:rsidP="005807B0">
      <w:pPr>
        <w:rPr>
          <w:b/>
        </w:rPr>
      </w:pPr>
      <w:r w:rsidRPr="004F7BC9">
        <w:rPr>
          <w:b/>
        </w:rPr>
        <w:t xml:space="preserve">File </w:t>
      </w:r>
      <w:r w:rsidRPr="004F7BC9">
        <w:rPr>
          <w:b/>
        </w:rPr>
        <w:sym w:font="Wingdings" w:char="F0E0"/>
      </w:r>
      <w:r w:rsidRPr="004F7BC9">
        <w:rPr>
          <w:b/>
        </w:rPr>
        <w:t xml:space="preserve"> </w:t>
      </w:r>
      <w:r>
        <w:rPr>
          <w:b/>
        </w:rPr>
        <w:tab/>
      </w:r>
      <w:r w:rsidRPr="004F7BC9">
        <w:rPr>
          <w:b/>
        </w:rPr>
        <w:t>Import</w:t>
      </w:r>
      <w:r w:rsidRPr="004F7BC9">
        <w:rPr>
          <w:b/>
        </w:rPr>
        <w:tab/>
      </w:r>
      <w:r w:rsidRPr="004F7BC9">
        <w:rPr>
          <w:b/>
        </w:rPr>
        <w:sym w:font="Wingdings" w:char="F0E0"/>
      </w:r>
      <w:r>
        <w:rPr>
          <w:b/>
        </w:rPr>
        <w:tab/>
      </w:r>
      <w:r w:rsidRPr="004F7BC9">
        <w:rPr>
          <w:b/>
        </w:rPr>
        <w:t>Maven</w:t>
      </w:r>
      <w:r w:rsidRPr="004F7BC9">
        <w:rPr>
          <w:b/>
        </w:rPr>
        <w:sym w:font="Wingdings" w:char="F0E0"/>
      </w:r>
      <w:r w:rsidRPr="004F7BC9">
        <w:rPr>
          <w:b/>
        </w:rPr>
        <w:t xml:space="preserve"> </w:t>
      </w:r>
      <w:r>
        <w:rPr>
          <w:b/>
        </w:rPr>
        <w:tab/>
      </w:r>
      <w:r w:rsidRPr="004F7BC9">
        <w:rPr>
          <w:b/>
        </w:rPr>
        <w:t xml:space="preserve">Existing Maven </w:t>
      </w:r>
      <w:r w:rsidR="005B66A6" w:rsidRPr="004F7BC9">
        <w:rPr>
          <w:b/>
        </w:rPr>
        <w:t>Projects</w:t>
      </w:r>
      <w:r w:rsidR="005B66A6">
        <w:rPr>
          <w:b/>
        </w:rPr>
        <w:t>,</w:t>
      </w:r>
      <w:r w:rsidR="002D192F">
        <w:rPr>
          <w:b/>
        </w:rPr>
        <w:t xml:space="preserve"> browse Downloaded Hygieia folder</w:t>
      </w:r>
    </w:p>
    <w:p w:rsidR="002D192F" w:rsidRDefault="002D192F" w:rsidP="005807B0">
      <w:pPr>
        <w:rPr>
          <w:b/>
        </w:rPr>
      </w:pPr>
      <w:r>
        <w:rPr>
          <w:b/>
        </w:rPr>
        <w:t>You will get Project like below</w:t>
      </w:r>
      <w:r>
        <w:rPr>
          <w:noProof/>
          <w:lang w:eastAsia="en-US"/>
        </w:rPr>
        <w:drawing>
          <wp:inline distT="0" distB="0" distL="0" distR="0" wp14:anchorId="7A615604" wp14:editId="0F4FCA06">
            <wp:extent cx="32766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2F" w:rsidRDefault="002D192F" w:rsidP="005807B0">
      <w:pPr>
        <w:rPr>
          <w:b/>
        </w:rPr>
      </w:pPr>
      <w:r>
        <w:rPr>
          <w:b/>
        </w:rPr>
        <w:t xml:space="preserve">Select all </w:t>
      </w:r>
      <w:r w:rsidRPr="002D192F">
        <w:rPr>
          <w:b/>
        </w:rPr>
        <w:sym w:font="Wingdings" w:char="F0E0"/>
      </w:r>
      <w:r>
        <w:rPr>
          <w:b/>
        </w:rPr>
        <w:t xml:space="preserve"> Right click </w:t>
      </w:r>
      <w:r w:rsidRPr="002D192F">
        <w:rPr>
          <w:b/>
        </w:rPr>
        <w:sym w:font="Wingdings" w:char="F0E0"/>
      </w:r>
      <w:r>
        <w:rPr>
          <w:b/>
        </w:rPr>
        <w:t xml:space="preserve"> Maven Update</w:t>
      </w:r>
    </w:p>
    <w:p w:rsidR="002D192F" w:rsidRDefault="002D192F" w:rsidP="005807B0">
      <w:pPr>
        <w:rPr>
          <w:b/>
        </w:rPr>
      </w:pPr>
      <w:r>
        <w:rPr>
          <w:b/>
        </w:rPr>
        <w:t xml:space="preserve">If Errors in pom.xml </w:t>
      </w:r>
      <w:r w:rsidR="00015278">
        <w:rPr>
          <w:b/>
        </w:rPr>
        <w:t xml:space="preserve">(under Eclipse </w:t>
      </w:r>
      <w:r w:rsidR="00015278" w:rsidRPr="00015278">
        <w:rPr>
          <w:b/>
        </w:rPr>
        <w:sym w:font="Wingdings" w:char="F0E0"/>
      </w:r>
      <w:r w:rsidR="00015278">
        <w:rPr>
          <w:b/>
        </w:rPr>
        <w:t xml:space="preserve"> Problems screen) ignore as of now</w:t>
      </w:r>
    </w:p>
    <w:p w:rsidR="002D192F" w:rsidRDefault="004B55F3" w:rsidP="005807B0">
      <w:r>
        <w:t xml:space="preserve">api project </w:t>
      </w:r>
      <w:r>
        <w:sym w:font="Wingdings" w:char="F0E0"/>
      </w:r>
      <w:r>
        <w:t xml:space="preserve"> right click </w:t>
      </w:r>
      <w:r>
        <w:sym w:font="Wingdings" w:char="F0E0"/>
      </w:r>
      <w:r>
        <w:t xml:space="preserve">new File : </w:t>
      </w:r>
    </w:p>
    <w:p w:rsidR="004B55F3" w:rsidRDefault="009628B6" w:rsidP="005807B0">
      <w:r w:rsidRPr="004B55F3">
        <w:object w:dxaOrig="2115" w:dyaOrig="810">
          <v:shape id="_x0000_i1026" type="#_x0000_t75" style="width:106.5pt;height:40.5pt" o:ole="">
            <v:imagedata r:id="rId28" o:title=""/>
          </v:shape>
          <o:OLEObject Type="Embed" ProgID="Package" ShapeID="_x0000_i1026" DrawAspect="Content" ObjectID="_1573485406" r:id="rId29"/>
        </w:object>
      </w:r>
    </w:p>
    <w:p w:rsidR="00C0395D" w:rsidRPr="002C7648" w:rsidRDefault="00C0395D" w:rsidP="005807B0">
      <w:pPr>
        <w:rPr>
          <w:i/>
          <w:sz w:val="20"/>
          <w:u w:val="single"/>
        </w:rPr>
      </w:pPr>
      <w:r w:rsidRPr="002C7648">
        <w:rPr>
          <w:i/>
          <w:sz w:val="20"/>
          <w:highlight w:val="yellow"/>
          <w:u w:val="single"/>
        </w:rPr>
        <w:t>Copy Id and Pass from ‘5. Configure To Hygieia’</w:t>
      </w:r>
    </w:p>
    <w:p w:rsidR="00FD3F37" w:rsidRDefault="004B55F3" w:rsidP="00FD3F37">
      <w:pPr>
        <w:pStyle w:val="Code"/>
      </w:pPr>
      <w:r>
        <w:t>dbname=dashboar</w:t>
      </w:r>
      <w:r w:rsidR="005B66A6">
        <w:t>d</w:t>
      </w:r>
      <w:r>
        <w:t>db</w:t>
      </w:r>
    </w:p>
    <w:p w:rsidR="00FD3F37" w:rsidRDefault="00FD3F37" w:rsidP="00FD3F37">
      <w:pPr>
        <w:pStyle w:val="Code"/>
      </w:pPr>
      <w:r>
        <w:t>dbusername=dashboarduser</w:t>
      </w:r>
    </w:p>
    <w:p w:rsidR="004B55F3" w:rsidRDefault="004B55F3" w:rsidP="004B46AB">
      <w:pPr>
        <w:pStyle w:val="Code"/>
      </w:pPr>
      <w:r>
        <w:t>dbpassword=</w:t>
      </w:r>
      <w:r w:rsidR="00FD3F37">
        <w:t>1qazxSw2</w:t>
      </w:r>
    </w:p>
    <w:p w:rsidR="004B55F3" w:rsidRDefault="004B55F3" w:rsidP="004B46AB">
      <w:pPr>
        <w:pStyle w:val="Code"/>
      </w:pPr>
      <w:r>
        <w:t>dbhost=localhost</w:t>
      </w:r>
    </w:p>
    <w:p w:rsidR="005B66A6" w:rsidRDefault="005B66A6" w:rsidP="004B46AB">
      <w:pPr>
        <w:pStyle w:val="Code"/>
      </w:pPr>
      <w:r w:rsidRPr="005B66A6">
        <w:t>dbport=27017</w:t>
      </w:r>
    </w:p>
    <w:p w:rsidR="00C438C2" w:rsidRDefault="00C438C2" w:rsidP="005807B0">
      <w:pPr>
        <w:rPr>
          <w:b/>
        </w:rPr>
      </w:pPr>
      <w:r>
        <w:rPr>
          <w:b/>
        </w:rPr>
        <w:t xml:space="preserve">api project </w:t>
      </w:r>
      <w:r w:rsidRPr="00C438C2">
        <w:rPr>
          <w:b/>
        </w:rPr>
        <w:sym w:font="Wingdings" w:char="F0E0"/>
      </w:r>
      <w:r>
        <w:rPr>
          <w:b/>
        </w:rPr>
        <w:t xml:space="preserve"> Right</w:t>
      </w:r>
      <w:r w:rsidR="0083550D">
        <w:rPr>
          <w:b/>
        </w:rPr>
        <w:t xml:space="preserve"> </w:t>
      </w:r>
      <w:r>
        <w:rPr>
          <w:b/>
        </w:rPr>
        <w:t>click</w:t>
      </w:r>
      <w:r w:rsidR="003C2B9F">
        <w:rPr>
          <w:b/>
        </w:rPr>
        <w:t xml:space="preserve"> </w:t>
      </w:r>
      <w:r w:rsidRPr="00C438C2">
        <w:rPr>
          <w:b/>
        </w:rPr>
        <w:sym w:font="Wingdings" w:char="F0E0"/>
      </w:r>
      <w:r w:rsidR="0083550D">
        <w:rPr>
          <w:b/>
        </w:rPr>
        <w:t>Run Configu</w:t>
      </w:r>
      <w:r>
        <w:rPr>
          <w:b/>
        </w:rPr>
        <w:t>r</w:t>
      </w:r>
      <w:r w:rsidR="0083550D">
        <w:rPr>
          <w:b/>
        </w:rPr>
        <w:t>a</w:t>
      </w:r>
      <w:r>
        <w:rPr>
          <w:b/>
        </w:rPr>
        <w:t xml:space="preserve">tions </w:t>
      </w:r>
      <w:r w:rsidRPr="00C438C2">
        <w:rPr>
          <w:b/>
        </w:rPr>
        <w:sym w:font="Wingdings" w:char="F0E0"/>
      </w:r>
      <w:r>
        <w:rPr>
          <w:b/>
        </w:rPr>
        <w:t xml:space="preserve"> Java Application </w:t>
      </w:r>
      <w:r w:rsidR="003C2B9F" w:rsidRPr="003C2B9F">
        <w:rPr>
          <w:b/>
        </w:rPr>
        <w:sym w:font="Wingdings" w:char="F0E0"/>
      </w:r>
      <w:r w:rsidR="003C2B9F">
        <w:rPr>
          <w:b/>
        </w:rPr>
        <w:t xml:space="preserve"> Double click </w:t>
      </w:r>
      <w:r w:rsidRPr="00C438C2">
        <w:rPr>
          <w:b/>
        </w:rPr>
        <w:sym w:font="Wingdings" w:char="F0E0"/>
      </w:r>
      <w:r w:rsidR="0083550D">
        <w:rPr>
          <w:b/>
        </w:rPr>
        <w:t xml:space="preserve"> Go to A</w:t>
      </w:r>
      <w:r>
        <w:rPr>
          <w:b/>
        </w:rPr>
        <w:t xml:space="preserve">rguments </w:t>
      </w:r>
      <w:r w:rsidRPr="00C438C2">
        <w:rPr>
          <w:b/>
        </w:rPr>
        <w:sym w:font="Wingdings" w:char="F0E0"/>
      </w:r>
      <w:r w:rsidR="0083550D">
        <w:rPr>
          <w:b/>
        </w:rPr>
        <w:t xml:space="preserve"> Program arguments</w:t>
      </w:r>
      <w:r>
        <w:rPr>
          <w:b/>
        </w:rPr>
        <w:t>:</w:t>
      </w:r>
      <w:r w:rsidR="0083550D">
        <w:rPr>
          <w:b/>
        </w:rPr>
        <w:t xml:space="preserve"> </w:t>
      </w:r>
      <w:r w:rsidR="0083550D" w:rsidRPr="0083550D">
        <w:rPr>
          <w:b/>
        </w:rPr>
        <w:sym w:font="Wingdings" w:char="F0E0"/>
      </w:r>
      <w:r>
        <w:rPr>
          <w:b/>
        </w:rPr>
        <w:t xml:space="preserve"> add</w:t>
      </w:r>
      <w:r w:rsidR="0083550D">
        <w:rPr>
          <w:b/>
        </w:rPr>
        <w:t xml:space="preserve"> below </w:t>
      </w:r>
    </w:p>
    <w:p w:rsidR="00C438C2" w:rsidRDefault="005B3D5D" w:rsidP="004B46AB">
      <w:pPr>
        <w:pStyle w:val="Code"/>
      </w:pPr>
      <w:r w:rsidRPr="005B3D5D">
        <w:lastRenderedPageBreak/>
        <w:t>--spring.config.location=dashboard.properties</w:t>
      </w:r>
    </w:p>
    <w:p w:rsidR="005B3D5D" w:rsidRDefault="005B3D5D" w:rsidP="005807B0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5AFD3B0A" wp14:editId="2CE17709">
            <wp:extent cx="5943600" cy="3839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E7" w:rsidRPr="00D33298" w:rsidRDefault="002C7648" w:rsidP="005807B0">
      <w:r>
        <w:rPr>
          <w:b/>
        </w:rPr>
        <w:t xml:space="preserve">Come to Main </w:t>
      </w:r>
      <w:r w:rsidRPr="002C7648">
        <w:rPr>
          <w:b/>
        </w:rPr>
        <w:sym w:font="Wingdings" w:char="F0E0"/>
      </w:r>
      <w:r>
        <w:rPr>
          <w:b/>
        </w:rPr>
        <w:t xml:space="preserve"> </w:t>
      </w:r>
      <w:r w:rsidRPr="00D33298">
        <w:rPr>
          <w:u w:val="single"/>
        </w:rPr>
        <w:t>Project</w:t>
      </w:r>
      <w:r w:rsidRPr="00D33298">
        <w:t xml:space="preserve"> </w:t>
      </w:r>
      <w:r w:rsidR="00FE78E7" w:rsidRPr="00D33298">
        <w:tab/>
        <w:t xml:space="preserve">  </w:t>
      </w:r>
      <w:r w:rsidRPr="00D33298">
        <w:sym w:font="Wingdings" w:char="F0E0"/>
      </w:r>
      <w:r w:rsidRPr="00D33298">
        <w:t xml:space="preserve"> api</w:t>
      </w:r>
    </w:p>
    <w:p w:rsidR="002C7648" w:rsidRPr="00D33298" w:rsidRDefault="00FE78E7" w:rsidP="00FE78E7">
      <w:pPr>
        <w:ind w:left="1440"/>
      </w:pPr>
      <w:r w:rsidRPr="00D33298">
        <w:t xml:space="preserve">      </w:t>
      </w:r>
      <w:r w:rsidR="002C7648" w:rsidRPr="00D33298">
        <w:rPr>
          <w:u w:val="single"/>
        </w:rPr>
        <w:t>Main Class</w:t>
      </w:r>
      <w:r w:rsidR="002C7648" w:rsidRPr="00D33298">
        <w:t xml:space="preserve"> </w:t>
      </w:r>
      <w:r w:rsidRPr="00D33298">
        <w:t xml:space="preserve"> </w:t>
      </w:r>
      <w:r w:rsidR="002C7648" w:rsidRPr="00D33298">
        <w:sym w:font="Wingdings" w:char="F0E0"/>
      </w:r>
      <w:r w:rsidR="002C7648" w:rsidRPr="00D33298">
        <w:t xml:space="preserve"> com.capitalone.dashboard.Application</w:t>
      </w:r>
    </w:p>
    <w:p w:rsidR="00774C04" w:rsidRDefault="00774C04" w:rsidP="005807B0">
      <w:pPr>
        <w:rPr>
          <w:b/>
        </w:rPr>
      </w:pPr>
      <w:r>
        <w:rPr>
          <w:b/>
        </w:rPr>
        <w:t>Apply</w:t>
      </w:r>
      <w:r w:rsidR="00CA7A61">
        <w:rPr>
          <w:b/>
        </w:rPr>
        <w:t xml:space="preserve"> </w:t>
      </w:r>
      <w:r w:rsidR="00CA7A61" w:rsidRPr="00CA7A61">
        <w:rPr>
          <w:b/>
        </w:rPr>
        <w:sym w:font="Wingdings" w:char="F0E0"/>
      </w:r>
      <w:r w:rsidR="00CA7A61">
        <w:rPr>
          <w:b/>
        </w:rPr>
        <w:t xml:space="preserve"> Run</w:t>
      </w:r>
      <w:r w:rsidR="00A2156D">
        <w:rPr>
          <w:b/>
        </w:rPr>
        <w:t xml:space="preserve"> </w:t>
      </w:r>
      <w:r w:rsidR="00A2156D" w:rsidRPr="00A2156D">
        <w:rPr>
          <w:b/>
        </w:rPr>
        <w:sym w:font="Wingdings" w:char="F0E0"/>
      </w:r>
      <w:r w:rsidR="00A2156D">
        <w:rPr>
          <w:b/>
        </w:rPr>
        <w:t xml:space="preserve"> Proceed</w:t>
      </w:r>
    </w:p>
    <w:p w:rsidR="0026601F" w:rsidRDefault="00630E90" w:rsidP="005807B0">
      <w:pPr>
        <w:rPr>
          <w:b/>
          <w:color w:val="FF0000"/>
        </w:rPr>
      </w:pPr>
      <w:r>
        <w:rPr>
          <w:b/>
          <w:color w:val="FF0000"/>
          <w:highlight w:val="yellow"/>
        </w:rPr>
        <w:t xml:space="preserve">Make sure you don’t have any </w:t>
      </w:r>
      <w:r w:rsidR="0026601F" w:rsidRPr="0026601F">
        <w:rPr>
          <w:b/>
          <w:color w:val="FF0000"/>
          <w:highlight w:val="yellow"/>
        </w:rPr>
        <w:t>error</w:t>
      </w:r>
      <w:r>
        <w:rPr>
          <w:b/>
          <w:color w:val="FF0000"/>
          <w:highlight w:val="yellow"/>
        </w:rPr>
        <w:t>s</w:t>
      </w:r>
      <w:r w:rsidR="0026601F" w:rsidRPr="0026601F">
        <w:rPr>
          <w:b/>
          <w:color w:val="FF0000"/>
          <w:highlight w:val="yellow"/>
        </w:rPr>
        <w:t xml:space="preserve"> </w:t>
      </w:r>
      <w:r w:rsidR="0026601F" w:rsidRPr="0026601F">
        <w:rPr>
          <w:b/>
          <w:color w:val="FF0000"/>
          <w:highlight w:val="yellow"/>
        </w:rPr>
        <w:sym w:font="Wingdings" w:char="F0E0"/>
      </w:r>
      <w:r w:rsidR="0026601F" w:rsidRPr="0026601F">
        <w:rPr>
          <w:b/>
          <w:color w:val="FF0000"/>
          <w:highlight w:val="yellow"/>
        </w:rPr>
        <w:t xml:space="preserve"> </w:t>
      </w:r>
      <w:r>
        <w:rPr>
          <w:b/>
          <w:color w:val="FF0000"/>
          <w:highlight w:val="yellow"/>
        </w:rPr>
        <w:t>If API is not getting build then check your JAVA_HOME</w:t>
      </w:r>
      <w:r w:rsidR="00ED30C6">
        <w:rPr>
          <w:b/>
          <w:color w:val="FF0000"/>
          <w:highlight w:val="yellow"/>
        </w:rPr>
        <w:t xml:space="preserve"> path(should be JDK, not JRE) and MongoDB is up or not</w:t>
      </w:r>
    </w:p>
    <w:p w:rsidR="000F6D3F" w:rsidRDefault="000F6D3F" w:rsidP="008F4D82">
      <w:pPr>
        <w:spacing w:before="0" w:after="0" w:line="240" w:lineRule="auto"/>
        <w:rPr>
          <w:color w:val="FF0000"/>
          <w:sz w:val="20"/>
        </w:rPr>
      </w:pPr>
      <w:r w:rsidRPr="000F6D3F">
        <w:rPr>
          <w:color w:val="FF0000"/>
          <w:sz w:val="20"/>
        </w:rPr>
        <w:t>JAVA_HOME</w:t>
      </w:r>
      <w:r w:rsidRPr="000F6D3F">
        <w:rPr>
          <w:color w:val="FF0000"/>
          <w:sz w:val="20"/>
        </w:rPr>
        <w:tab/>
        <w:t>- C:\Program Files\Java\jdk1.8.0_74</w:t>
      </w:r>
    </w:p>
    <w:p w:rsidR="008F4D82" w:rsidRPr="000F6D3F" w:rsidRDefault="008F4D82" w:rsidP="008F4D82">
      <w:pPr>
        <w:spacing w:before="0" w:after="0" w:line="240" w:lineRule="auto"/>
        <w:rPr>
          <w:color w:val="FF0000"/>
          <w:sz w:val="20"/>
        </w:rPr>
      </w:pPr>
      <w:r>
        <w:rPr>
          <w:color w:val="FF0000"/>
          <w:sz w:val="20"/>
        </w:rPr>
        <w:t>PATH</w:t>
      </w:r>
      <w:r>
        <w:rPr>
          <w:color w:val="FF0000"/>
          <w:sz w:val="20"/>
        </w:rPr>
        <w:tab/>
      </w:r>
      <w:r>
        <w:rPr>
          <w:color w:val="FF0000"/>
          <w:sz w:val="20"/>
        </w:rPr>
        <w:tab/>
        <w:t>- %JAVA_HOME%\bin;</w:t>
      </w:r>
    </w:p>
    <w:p w:rsidR="000801DF" w:rsidRDefault="00572E0A" w:rsidP="00B46D51">
      <w:pPr>
        <w:pStyle w:val="Heading2"/>
        <w:numPr>
          <w:ilvl w:val="0"/>
          <w:numId w:val="5"/>
        </w:numPr>
      </w:pPr>
      <w:r w:rsidRPr="00572E0A">
        <w:t>Configuring "bower" , "git", "npm" behind infosys firewall:</w:t>
      </w:r>
    </w:p>
    <w:p w:rsidR="000F6D3F" w:rsidRDefault="009E20EF" w:rsidP="009E20EF">
      <w:pPr>
        <w:rPr>
          <w:rFonts w:ascii="Segoe" w:hAnsi="Segoe" w:hint="eastAsia"/>
          <w:color w:val="343A41"/>
          <w:sz w:val="24"/>
          <w:szCs w:val="24"/>
          <w:lang w:val="en"/>
        </w:rPr>
      </w:pPr>
      <w:r>
        <w:rPr>
          <w:rFonts w:ascii="Segoe" w:hAnsi="Segoe"/>
          <w:color w:val="343A41"/>
          <w:sz w:val="24"/>
          <w:szCs w:val="24"/>
          <w:lang w:val="en"/>
        </w:rPr>
        <w:t xml:space="preserve">1. </w:t>
      </w:r>
      <w:r w:rsidRPr="000F6D3F">
        <w:rPr>
          <w:rFonts w:ascii="Segoe" w:hAnsi="Segoe"/>
          <w:color w:val="343A41"/>
          <w:sz w:val="24"/>
          <w:szCs w:val="24"/>
          <w:lang w:val="en"/>
        </w:rPr>
        <w:t>Double check if git is in command line path</w:t>
      </w:r>
      <w:r w:rsidR="009B2DBE" w:rsidRPr="000F6D3F">
        <w:rPr>
          <w:rFonts w:ascii="Segoe" w:hAnsi="Segoe"/>
          <w:color w:val="343A41"/>
          <w:sz w:val="24"/>
          <w:szCs w:val="24"/>
          <w:lang w:val="en"/>
        </w:rPr>
        <w:t>.</w:t>
      </w:r>
      <w:r w:rsidRPr="000F6D3F">
        <w:rPr>
          <w:rFonts w:ascii="Segoe" w:hAnsi="Segoe"/>
          <w:color w:val="343A41"/>
          <w:sz w:val="24"/>
          <w:szCs w:val="24"/>
          <w:lang w:val="en"/>
        </w:rPr>
        <w:t xml:space="preserve"> </w:t>
      </w:r>
      <w:r w:rsidR="009B2DBE" w:rsidRPr="000F6D3F">
        <w:rPr>
          <w:rFonts w:ascii="Segoe" w:hAnsi="Segoe"/>
          <w:color w:val="343A41"/>
          <w:sz w:val="24"/>
          <w:szCs w:val="24"/>
          <w:lang w:val="en"/>
        </w:rPr>
        <w:t>O</w:t>
      </w:r>
      <w:r w:rsidRPr="000F6D3F">
        <w:rPr>
          <w:rFonts w:ascii="Segoe" w:hAnsi="Segoe"/>
          <w:color w:val="343A41"/>
          <w:sz w:val="24"/>
          <w:szCs w:val="24"/>
          <w:lang w:val="en"/>
        </w:rPr>
        <w:t>pen a command prompt and type git to confirm</w:t>
      </w:r>
      <w:r w:rsidRPr="00036A50">
        <w:rPr>
          <w:rFonts w:ascii="Segoe" w:hAnsi="Segoe"/>
          <w:color w:val="343A41"/>
          <w:sz w:val="24"/>
          <w:szCs w:val="24"/>
          <w:highlight w:val="yellow"/>
          <w:lang w:val="en"/>
        </w:rPr>
        <w:t>.</w:t>
      </w:r>
    </w:p>
    <w:p w:rsidR="006972F5" w:rsidRDefault="000F6D3F" w:rsidP="006972F5">
      <w:pPr>
        <w:rPr>
          <w:rFonts w:ascii="Segoe" w:hAnsi="Segoe" w:hint="eastAsia"/>
          <w:color w:val="343A41"/>
          <w:sz w:val="24"/>
          <w:szCs w:val="24"/>
          <w:lang w:val="en"/>
        </w:rPr>
      </w:pPr>
      <w:r w:rsidRPr="000F6D3F">
        <w:rPr>
          <w:rFonts w:ascii="Segoe" w:hAnsi="Segoe"/>
          <w:b/>
          <w:color w:val="343A41"/>
          <w:sz w:val="24"/>
          <w:szCs w:val="24"/>
          <w:u w:val="single"/>
          <w:lang w:val="en"/>
        </w:rPr>
        <w:t>Exa:</w:t>
      </w:r>
      <w:r>
        <w:rPr>
          <w:rFonts w:ascii="Segoe" w:hAnsi="Segoe"/>
          <w:color w:val="343A41"/>
          <w:sz w:val="24"/>
          <w:szCs w:val="24"/>
          <w:lang w:val="en"/>
        </w:rPr>
        <w:t xml:space="preserve"> Open CMD &gt; run ‘git --version’. If we get details then GIT is configured in PATH variable properly.</w:t>
      </w:r>
      <w:r w:rsidR="009E20EF">
        <w:rPr>
          <w:rFonts w:ascii="Segoe" w:hAnsi="Segoe"/>
          <w:color w:val="343A41"/>
          <w:sz w:val="24"/>
          <w:szCs w:val="24"/>
          <w:lang w:val="en"/>
        </w:rPr>
        <w:br/>
        <w:t xml:space="preserve">2. Under start menu, you will see "node js command prompt", open it, you will go to </w:t>
      </w:r>
      <w:r w:rsidR="009B2DBE">
        <w:rPr>
          <w:rFonts w:ascii="Segoe" w:hAnsi="Segoe"/>
          <w:color w:val="343A41"/>
          <w:sz w:val="24"/>
          <w:szCs w:val="24"/>
          <w:lang w:val="en"/>
        </w:rPr>
        <w:t xml:space="preserve">      </w:t>
      </w:r>
      <w:r w:rsidR="009E20EF">
        <w:rPr>
          <w:rFonts w:ascii="Segoe" w:hAnsi="Segoe"/>
          <w:color w:val="343A41"/>
          <w:sz w:val="24"/>
          <w:szCs w:val="24"/>
          <w:lang w:val="en"/>
        </w:rPr>
        <w:t>C:\use</w:t>
      </w:r>
      <w:r w:rsidR="006972F5">
        <w:rPr>
          <w:rFonts w:ascii="Segoe" w:hAnsi="Segoe"/>
          <w:color w:val="343A41"/>
          <w:sz w:val="24"/>
          <w:szCs w:val="24"/>
          <w:lang w:val="en"/>
        </w:rPr>
        <w:t>rs\&lt;your user id&gt;.</w:t>
      </w:r>
      <w:r w:rsidR="006972F5">
        <w:rPr>
          <w:rFonts w:ascii="Segoe" w:hAnsi="Segoe"/>
          <w:color w:val="343A41"/>
          <w:sz w:val="24"/>
          <w:szCs w:val="24"/>
          <w:lang w:val="en"/>
        </w:rPr>
        <w:br/>
        <w:t xml:space="preserve">      1. </w:t>
      </w:r>
      <w:r w:rsidR="009E20EF">
        <w:rPr>
          <w:rFonts w:ascii="Segoe" w:hAnsi="Segoe"/>
          <w:color w:val="343A41"/>
          <w:sz w:val="24"/>
          <w:szCs w:val="24"/>
          <w:lang w:val="en"/>
        </w:rPr>
        <w:t>Run "notepad .npmrc", and enter the below contents there</w:t>
      </w:r>
    </w:p>
    <w:p w:rsidR="009B2DBE" w:rsidRDefault="008D3680" w:rsidP="006972F5">
      <w:pPr>
        <w:rPr>
          <w:rFonts w:ascii="Segoe" w:hAnsi="Segoe" w:hint="eastAsia"/>
          <w:color w:val="343A41"/>
          <w:sz w:val="24"/>
          <w:szCs w:val="24"/>
          <w:lang w:val="en"/>
        </w:rPr>
      </w:pPr>
      <w:r>
        <w:rPr>
          <w:rFonts w:ascii="Segoe" w:hAnsi="Segoe" w:hint="eastAsia"/>
          <w:color w:val="343A41"/>
          <w:sz w:val="24"/>
          <w:szCs w:val="24"/>
          <w:lang w:val="en"/>
        </w:rPr>
        <w:object w:dxaOrig="1748" w:dyaOrig="1145">
          <v:shape id="_x0000_i1027" type="#_x0000_t75" style="width:87.75pt;height:57pt" o:ole="">
            <v:imagedata r:id="rId31" o:title=""/>
          </v:shape>
          <o:OLEObject Type="Embed" ProgID="Package" ShapeID="_x0000_i1027" DrawAspect="Icon" ObjectID="_1573485407" r:id="rId32"/>
        </w:object>
      </w:r>
    </w:p>
    <w:p w:rsidR="006F72DF" w:rsidRPr="006972F5" w:rsidRDefault="009B2DBE" w:rsidP="00B46D51">
      <w:pPr>
        <w:pStyle w:val="ListParagraph"/>
        <w:numPr>
          <w:ilvl w:val="0"/>
          <w:numId w:val="3"/>
        </w:numPr>
        <w:spacing w:before="0" w:after="0" w:line="240" w:lineRule="auto"/>
        <w:ind w:hanging="90"/>
        <w:rPr>
          <w:rStyle w:val="Hyperlink"/>
          <w:color w:val="auto"/>
          <w:sz w:val="24"/>
          <w:szCs w:val="24"/>
          <w:u w:val="none"/>
        </w:rPr>
      </w:pPr>
      <w:r w:rsidRPr="006972F5">
        <w:rPr>
          <w:rFonts w:ascii="Segoe" w:hAnsi="Segoe"/>
          <w:color w:val="343A41"/>
          <w:sz w:val="24"/>
          <w:szCs w:val="24"/>
          <w:lang w:val="en"/>
        </w:rPr>
        <w:t xml:space="preserve">Open </w:t>
      </w:r>
      <w:r w:rsidRPr="006972F5">
        <w:rPr>
          <w:rFonts w:ascii="Segoe" w:hAnsi="Segoe"/>
          <w:b/>
          <w:color w:val="343A41"/>
          <w:sz w:val="24"/>
          <w:szCs w:val="24"/>
          <w:lang w:val="en"/>
        </w:rPr>
        <w:t>Git Bash</w:t>
      </w:r>
      <w:r w:rsidRPr="006972F5">
        <w:rPr>
          <w:rFonts w:ascii="Segoe" w:hAnsi="Segoe"/>
          <w:color w:val="343A41"/>
          <w:sz w:val="24"/>
          <w:szCs w:val="24"/>
          <w:lang w:val="en"/>
        </w:rPr>
        <w:t xml:space="preserve"> and f</w:t>
      </w:r>
      <w:r w:rsidR="009E20EF" w:rsidRPr="006972F5">
        <w:rPr>
          <w:rFonts w:ascii="Segoe" w:hAnsi="Segoe"/>
          <w:color w:val="343A41"/>
          <w:sz w:val="24"/>
          <w:szCs w:val="24"/>
          <w:lang w:val="en"/>
        </w:rPr>
        <w:t>or first time git setup, run below commands</w:t>
      </w:r>
      <w:r w:rsidR="0026601F" w:rsidRPr="006972F5">
        <w:rPr>
          <w:rFonts w:ascii="Segoe" w:hAnsi="Segoe"/>
          <w:color w:val="343A41"/>
          <w:sz w:val="24"/>
          <w:szCs w:val="24"/>
          <w:lang w:val="en"/>
        </w:rPr>
        <w:t>. After this .gitconfig gets created under C:\users\&lt;your user id&gt;</w:t>
      </w:r>
      <w:r w:rsidR="009E20EF" w:rsidRPr="006972F5">
        <w:rPr>
          <w:rFonts w:ascii="Segoe" w:hAnsi="Segoe"/>
          <w:color w:val="343A41"/>
          <w:sz w:val="24"/>
          <w:szCs w:val="24"/>
          <w:lang w:val="en"/>
        </w:rPr>
        <w:br/>
        <w:t xml:space="preserve">$ git config --global user.name "John Doe" </w:t>
      </w:r>
      <w:r w:rsidR="009E20EF" w:rsidRPr="006972F5">
        <w:rPr>
          <w:rFonts w:ascii="Segoe" w:hAnsi="Segoe"/>
          <w:color w:val="343A41"/>
          <w:sz w:val="24"/>
          <w:szCs w:val="24"/>
          <w:lang w:val="en"/>
        </w:rPr>
        <w:br/>
        <w:t xml:space="preserve">$ git config --global user.email </w:t>
      </w:r>
      <w:hyperlink r:id="rId33" w:history="1">
        <w:r w:rsidR="009E20EF" w:rsidRPr="006972F5">
          <w:rPr>
            <w:rStyle w:val="Hyperlink"/>
            <w:rFonts w:ascii="Segoe" w:hAnsi="Segoe"/>
            <w:sz w:val="24"/>
            <w:szCs w:val="24"/>
            <w:lang w:val="en"/>
          </w:rPr>
          <w:t>johndoe@example.com</w:t>
        </w:r>
      </w:hyperlink>
    </w:p>
    <w:p w:rsidR="0026601F" w:rsidRPr="000F6D3F" w:rsidRDefault="005E5F00" w:rsidP="006F72DF">
      <w:pPr>
        <w:pStyle w:val="ListParagraph"/>
        <w:spacing w:before="0" w:after="0" w:line="240" w:lineRule="auto"/>
        <w:ind w:left="634"/>
        <w:rPr>
          <w:sz w:val="24"/>
          <w:szCs w:val="24"/>
        </w:rPr>
      </w:pPr>
      <w:r>
        <w:rPr>
          <w:rFonts w:ascii="Segoe" w:hAnsi="Segoe" w:hint="eastAsia"/>
          <w:color w:val="343A41"/>
          <w:sz w:val="24"/>
          <w:szCs w:val="24"/>
          <w:lang w:val="en"/>
        </w:rPr>
        <w:object w:dxaOrig="1748" w:dyaOrig="1145">
          <v:shape id="_x0000_i1028" type="#_x0000_t75" style="width:87.75pt;height:57pt" o:ole="">
            <v:imagedata r:id="rId34" o:title=""/>
          </v:shape>
          <o:OLEObject Type="Embed" ProgID="Package" ShapeID="_x0000_i1028" DrawAspect="Icon" ObjectID="_1573485408" r:id="rId35"/>
        </w:object>
      </w:r>
    </w:p>
    <w:p w:rsidR="0026601F" w:rsidRPr="000F6D3F" w:rsidRDefault="0026601F" w:rsidP="00B46D51">
      <w:pPr>
        <w:pStyle w:val="ListParagraph"/>
        <w:numPr>
          <w:ilvl w:val="0"/>
          <w:numId w:val="3"/>
        </w:numPr>
        <w:spacing w:before="0" w:after="160" w:line="259" w:lineRule="auto"/>
        <w:ind w:left="540"/>
        <w:rPr>
          <w:sz w:val="24"/>
          <w:szCs w:val="24"/>
        </w:rPr>
      </w:pPr>
      <w:r w:rsidRPr="000F6D3F">
        <w:rPr>
          <w:rFonts w:ascii="Segoe" w:hAnsi="Segoe"/>
          <w:color w:val="343A41"/>
          <w:sz w:val="24"/>
          <w:szCs w:val="24"/>
          <w:lang w:val="en"/>
        </w:rPr>
        <w:t>Come back to ‘Node JS CMD’ and r</w:t>
      </w:r>
      <w:r w:rsidR="009E20EF" w:rsidRPr="000F6D3F">
        <w:rPr>
          <w:rFonts w:ascii="Segoe" w:hAnsi="Segoe"/>
          <w:color w:val="343A41"/>
          <w:sz w:val="24"/>
          <w:szCs w:val="24"/>
          <w:lang w:val="en"/>
        </w:rPr>
        <w:t xml:space="preserve">un "notepad .gitconfig" </w:t>
      </w:r>
      <w:r w:rsidRPr="000F6D3F">
        <w:rPr>
          <w:rFonts w:ascii="Segoe" w:hAnsi="Segoe"/>
          <w:color w:val="343A41"/>
          <w:sz w:val="24"/>
          <w:szCs w:val="24"/>
          <w:lang w:val="en"/>
        </w:rPr>
        <w:t>which opens the .gitconfig file created in step 1. P</w:t>
      </w:r>
      <w:r w:rsidR="009E20EF" w:rsidRPr="000F6D3F">
        <w:rPr>
          <w:rFonts w:ascii="Segoe" w:hAnsi="Segoe"/>
          <w:color w:val="343A41"/>
          <w:sz w:val="24"/>
          <w:szCs w:val="24"/>
          <w:lang w:val="en"/>
        </w:rPr>
        <w:t>aste</w:t>
      </w:r>
      <w:r w:rsidR="00B75DB3" w:rsidRPr="000F6D3F">
        <w:rPr>
          <w:rFonts w:ascii="Segoe" w:hAnsi="Segoe"/>
          <w:color w:val="343A41"/>
          <w:sz w:val="24"/>
          <w:szCs w:val="24"/>
          <w:lang w:val="en"/>
        </w:rPr>
        <w:t xml:space="preserve">/add </w:t>
      </w:r>
      <w:r w:rsidR="009E20EF" w:rsidRPr="000F6D3F">
        <w:rPr>
          <w:rFonts w:ascii="Segoe" w:hAnsi="Segoe"/>
          <w:color w:val="343A41"/>
          <w:sz w:val="24"/>
          <w:szCs w:val="24"/>
          <w:lang w:val="en"/>
        </w:rPr>
        <w:t>the below contents</w:t>
      </w:r>
      <w:r w:rsidR="009E20EF" w:rsidRPr="000F6D3F">
        <w:rPr>
          <w:rFonts w:ascii="Segoe" w:hAnsi="Segoe"/>
          <w:color w:val="343A41"/>
          <w:sz w:val="24"/>
          <w:szCs w:val="24"/>
          <w:lang w:val="en"/>
        </w:rPr>
        <w:br/>
      </w:r>
      <w:r w:rsidR="008D3680">
        <w:rPr>
          <w:sz w:val="24"/>
          <w:szCs w:val="24"/>
        </w:rPr>
        <w:object w:dxaOrig="1748" w:dyaOrig="1145">
          <v:shape id="_x0000_i1029" type="#_x0000_t75" style="width:87.75pt;height:57pt" o:ole="">
            <v:imagedata r:id="rId34" o:title=""/>
          </v:shape>
          <o:OLEObject Type="Embed" ProgID="Package" ShapeID="_x0000_i1029" DrawAspect="Icon" ObjectID="_1573485409" r:id="rId36"/>
        </w:object>
      </w:r>
    </w:p>
    <w:p w:rsidR="009E20EF" w:rsidRPr="000F6D3F" w:rsidRDefault="00D33298" w:rsidP="00B46D51">
      <w:pPr>
        <w:pStyle w:val="ListParagraph"/>
        <w:numPr>
          <w:ilvl w:val="0"/>
          <w:numId w:val="3"/>
        </w:numPr>
        <w:spacing w:before="0" w:after="160" w:line="259" w:lineRule="auto"/>
        <w:ind w:hanging="180"/>
        <w:rPr>
          <w:rFonts w:ascii="Segoe" w:hAnsi="Segoe" w:hint="eastAsia"/>
          <w:color w:val="343A41"/>
          <w:sz w:val="24"/>
          <w:szCs w:val="24"/>
          <w:lang w:val="en"/>
        </w:rPr>
      </w:pPr>
      <w:r w:rsidRPr="000F6D3F">
        <w:rPr>
          <w:rFonts w:ascii="Segoe" w:hAnsi="Segoe"/>
          <w:color w:val="343A41"/>
          <w:sz w:val="24"/>
          <w:szCs w:val="24"/>
          <w:lang w:val="en"/>
        </w:rPr>
        <w:t>Come back to ‘Node JS CMD’  and r</w:t>
      </w:r>
      <w:r w:rsidR="009E20EF" w:rsidRPr="000F6D3F">
        <w:rPr>
          <w:rFonts w:ascii="Segoe" w:hAnsi="Segoe"/>
          <w:color w:val="343A41"/>
          <w:sz w:val="24"/>
          <w:szCs w:val="24"/>
          <w:lang w:val="en"/>
        </w:rPr>
        <w:t>un "notepad .bowerrc" and paste the below contents</w:t>
      </w:r>
      <w:r w:rsidR="009E20EF" w:rsidRPr="000F6D3F">
        <w:rPr>
          <w:rFonts w:ascii="Segoe" w:hAnsi="Segoe"/>
          <w:color w:val="343A41"/>
          <w:sz w:val="24"/>
          <w:szCs w:val="24"/>
          <w:lang w:val="en"/>
        </w:rPr>
        <w:br/>
      </w:r>
      <w:r w:rsidR="008D3680">
        <w:rPr>
          <w:rFonts w:ascii="Segoe" w:hAnsi="Segoe" w:hint="eastAsia"/>
          <w:color w:val="343A41"/>
          <w:sz w:val="24"/>
          <w:szCs w:val="24"/>
          <w:lang w:val="en"/>
        </w:rPr>
        <w:object w:dxaOrig="1748" w:dyaOrig="1145">
          <v:shape id="_x0000_i1030" type="#_x0000_t75" style="width:87.75pt;height:45pt" o:ole="">
            <v:imagedata r:id="rId37" o:title=""/>
          </v:shape>
          <o:OLEObject Type="Embed" ProgID="Package" ShapeID="_x0000_i1030" DrawAspect="Icon" ObjectID="_1573485410" r:id="rId38"/>
        </w:object>
      </w:r>
    </w:p>
    <w:p w:rsidR="000C5275" w:rsidRPr="00177169" w:rsidRDefault="00397851" w:rsidP="00B46D51">
      <w:pPr>
        <w:pStyle w:val="ListParagraph"/>
        <w:numPr>
          <w:ilvl w:val="0"/>
          <w:numId w:val="3"/>
        </w:numPr>
        <w:spacing w:before="0" w:after="160" w:line="259" w:lineRule="auto"/>
        <w:ind w:hanging="180"/>
        <w:rPr>
          <w:sz w:val="24"/>
          <w:szCs w:val="24"/>
        </w:rPr>
      </w:pPr>
      <w:r w:rsidRPr="00177169">
        <w:rPr>
          <w:rFonts w:ascii="Segoe" w:hAnsi="Segoe"/>
          <w:color w:val="343A41"/>
          <w:sz w:val="24"/>
          <w:szCs w:val="24"/>
          <w:lang w:val="en"/>
        </w:rPr>
        <w:t xml:space="preserve">Check ‘npm’ folder is present under "C:\Users\YOUR_USER_ID\AppData\Roaming". If not create </w:t>
      </w:r>
      <w:r w:rsidR="000925DD">
        <w:rPr>
          <w:rFonts w:ascii="Segoe" w:hAnsi="Segoe"/>
          <w:color w:val="343A41"/>
          <w:sz w:val="24"/>
          <w:szCs w:val="24"/>
          <w:lang w:val="en"/>
        </w:rPr>
        <w:t xml:space="preserve">‘npm’ folder </w:t>
      </w:r>
      <w:r w:rsidRPr="00177169">
        <w:rPr>
          <w:rFonts w:ascii="Segoe" w:hAnsi="Segoe"/>
          <w:color w:val="343A41"/>
          <w:sz w:val="24"/>
          <w:szCs w:val="24"/>
          <w:lang w:val="en"/>
        </w:rPr>
        <w:t>manually</w:t>
      </w:r>
    </w:p>
    <w:p w:rsidR="0026601F" w:rsidRDefault="0026601F" w:rsidP="00B46D51">
      <w:pPr>
        <w:pStyle w:val="Heading2"/>
        <w:numPr>
          <w:ilvl w:val="0"/>
          <w:numId w:val="5"/>
        </w:numPr>
      </w:pPr>
      <w:r>
        <w:t>Configuring NodeJs</w:t>
      </w:r>
    </w:p>
    <w:p w:rsidR="0026601F" w:rsidRPr="00071752" w:rsidRDefault="0026601F" w:rsidP="008101D5">
      <w:pPr>
        <w:spacing w:before="0" w:after="0" w:line="240" w:lineRule="auto"/>
        <w:rPr>
          <w:sz w:val="20"/>
        </w:rPr>
      </w:pPr>
      <w:r w:rsidRPr="00071752">
        <w:rPr>
          <w:sz w:val="20"/>
        </w:rPr>
        <w:t xml:space="preserve">Open NodeJs </w:t>
      </w:r>
      <w:r w:rsidR="00692E96" w:rsidRPr="00071752">
        <w:rPr>
          <w:sz w:val="20"/>
        </w:rPr>
        <w:t>Command</w:t>
      </w:r>
      <w:r w:rsidRPr="00071752">
        <w:rPr>
          <w:sz w:val="20"/>
        </w:rPr>
        <w:t xml:space="preserve"> line</w:t>
      </w:r>
      <w:r w:rsidR="001C3AEB">
        <w:rPr>
          <w:sz w:val="20"/>
        </w:rPr>
        <w:t xml:space="preserve"> in </w:t>
      </w:r>
      <w:r w:rsidR="001C3AEB" w:rsidRPr="00503BEA">
        <w:rPr>
          <w:b/>
          <w:sz w:val="20"/>
          <w:highlight w:val="yellow"/>
        </w:rPr>
        <w:t>Admin mode</w:t>
      </w:r>
    </w:p>
    <w:p w:rsidR="0026601F" w:rsidRPr="00071752" w:rsidRDefault="0026601F" w:rsidP="008101D5">
      <w:pPr>
        <w:spacing w:before="0" w:after="0" w:line="240" w:lineRule="auto"/>
        <w:rPr>
          <w:sz w:val="20"/>
        </w:rPr>
      </w:pPr>
      <w:r w:rsidRPr="00071752">
        <w:rPr>
          <w:sz w:val="20"/>
        </w:rPr>
        <w:t xml:space="preserve">Run </w:t>
      </w:r>
      <w:r w:rsidR="00692E96" w:rsidRPr="00071752">
        <w:rPr>
          <w:sz w:val="20"/>
        </w:rPr>
        <w:t xml:space="preserve">below </w:t>
      </w:r>
      <w:r w:rsidRPr="00071752">
        <w:rPr>
          <w:b/>
          <w:sz w:val="20"/>
        </w:rPr>
        <w:t>npm</w:t>
      </w:r>
      <w:r w:rsidRPr="00071752">
        <w:rPr>
          <w:sz w:val="20"/>
        </w:rPr>
        <w:t xml:space="preserve"> command</w:t>
      </w:r>
      <w:r w:rsidR="00692E96" w:rsidRPr="00071752">
        <w:rPr>
          <w:sz w:val="20"/>
        </w:rPr>
        <w:t xml:space="preserve">s </w:t>
      </w:r>
      <w:r w:rsidRPr="00071752">
        <w:rPr>
          <w:sz w:val="20"/>
        </w:rPr>
        <w:t xml:space="preserve">one by one / </w:t>
      </w:r>
      <w:r w:rsidR="00F47CA7" w:rsidRPr="00071752">
        <w:rPr>
          <w:b/>
          <w:sz w:val="20"/>
        </w:rPr>
        <w:t>or</w:t>
      </w:r>
      <w:r w:rsidR="00F47CA7" w:rsidRPr="00071752">
        <w:rPr>
          <w:sz w:val="20"/>
        </w:rPr>
        <w:t xml:space="preserve"> </w:t>
      </w:r>
      <w:hyperlink r:id="rId39" w:history="1">
        <w:r w:rsidRPr="00071752">
          <w:rPr>
            <w:rStyle w:val="Hyperlink"/>
            <w:sz w:val="20"/>
          </w:rPr>
          <w:t>refer</w:t>
        </w:r>
      </w:hyperlink>
    </w:p>
    <w:p w:rsidR="0026601F" w:rsidRDefault="00FE0EA4" w:rsidP="008101D5">
      <w:pPr>
        <w:pStyle w:val="Code"/>
        <w:spacing w:before="0" w:after="0" w:line="240" w:lineRule="auto"/>
      </w:pPr>
      <w:r>
        <w:t xml:space="preserve">C:\Windows\System32&gt; </w:t>
      </w:r>
      <w:r w:rsidR="0026601F">
        <w:t>npm install -g bower</w:t>
      </w:r>
    </w:p>
    <w:p w:rsidR="0026601F" w:rsidRDefault="00FE0EA4" w:rsidP="008101D5">
      <w:pPr>
        <w:pStyle w:val="Code"/>
        <w:spacing w:before="0" w:after="0" w:line="240" w:lineRule="auto"/>
      </w:pPr>
      <w:r>
        <w:t xml:space="preserve">C:\Windows\System32&gt; </w:t>
      </w:r>
      <w:r w:rsidR="0026601F">
        <w:t>npm install -g gulp</w:t>
      </w:r>
    </w:p>
    <w:p w:rsidR="000C5275" w:rsidRDefault="000C5275" w:rsidP="00BD08B6">
      <w:pPr>
        <w:pStyle w:val="Heading2"/>
        <w:numPr>
          <w:ilvl w:val="0"/>
          <w:numId w:val="5"/>
        </w:numPr>
        <w:pBdr>
          <w:right w:val="single" w:sz="24" w:space="6" w:color="00B0F0"/>
        </w:pBdr>
      </w:pPr>
      <w:r>
        <w:t>Run Commands on NodeJs commandline</w:t>
      </w:r>
    </w:p>
    <w:p w:rsidR="00180D72" w:rsidRPr="00071752" w:rsidRDefault="00180D72" w:rsidP="008101D5">
      <w:pPr>
        <w:spacing w:before="0" w:after="0" w:line="240" w:lineRule="auto"/>
        <w:rPr>
          <w:sz w:val="20"/>
        </w:rPr>
      </w:pPr>
      <w:r w:rsidRPr="00071752">
        <w:rPr>
          <w:sz w:val="20"/>
        </w:rPr>
        <w:t>‘Node JS’ command line</w:t>
      </w:r>
      <w:r w:rsidR="004F17B7">
        <w:rPr>
          <w:sz w:val="20"/>
        </w:rPr>
        <w:t xml:space="preserve"> </w:t>
      </w:r>
      <w:r w:rsidR="004F17B7" w:rsidRPr="004F17B7">
        <w:rPr>
          <w:b/>
          <w:sz w:val="20"/>
          <w:highlight w:val="yellow"/>
        </w:rPr>
        <w:t>admin mode</w:t>
      </w:r>
      <w:r w:rsidRPr="00071752">
        <w:rPr>
          <w:sz w:val="20"/>
        </w:rPr>
        <w:t xml:space="preserve"> -&gt; Go to Hygieia UI folder</w:t>
      </w:r>
    </w:p>
    <w:p w:rsidR="00B54333" w:rsidRPr="00071752" w:rsidRDefault="00180D72" w:rsidP="008101D5">
      <w:pPr>
        <w:spacing w:before="0" w:after="0" w:line="240" w:lineRule="auto"/>
        <w:rPr>
          <w:b/>
          <w:sz w:val="20"/>
        </w:rPr>
      </w:pPr>
      <w:r w:rsidRPr="00071752">
        <w:rPr>
          <w:sz w:val="20"/>
        </w:rPr>
        <w:t xml:space="preserve">For me it is </w:t>
      </w:r>
      <w:r w:rsidRPr="00071752">
        <w:rPr>
          <w:sz w:val="20"/>
        </w:rPr>
        <w:sym w:font="Wingdings" w:char="F0E0"/>
      </w:r>
      <w:r w:rsidRPr="00071752">
        <w:rPr>
          <w:sz w:val="20"/>
        </w:rPr>
        <w:t xml:space="preserve"> </w:t>
      </w:r>
      <w:r w:rsidRPr="00071752">
        <w:rPr>
          <w:b/>
          <w:sz w:val="20"/>
        </w:rPr>
        <w:t>cd</w:t>
      </w:r>
      <w:r w:rsidRPr="00071752">
        <w:rPr>
          <w:sz w:val="20"/>
        </w:rPr>
        <w:t xml:space="preserve"> </w:t>
      </w:r>
      <w:r w:rsidR="001C2BB2" w:rsidRPr="001C2BB2">
        <w:rPr>
          <w:b/>
          <w:sz w:val="20"/>
        </w:rPr>
        <w:t>D:\Hygieia-master2.0\UI</w:t>
      </w:r>
      <w:r w:rsidR="001C2BB2">
        <w:rPr>
          <w:b/>
          <w:sz w:val="20"/>
        </w:rPr>
        <w:t xml:space="preserve">. </w:t>
      </w:r>
      <w:r w:rsidRPr="001C2BB2">
        <w:rPr>
          <w:sz w:val="20"/>
        </w:rPr>
        <w:t>Run below command</w:t>
      </w:r>
    </w:p>
    <w:p w:rsidR="0030591E" w:rsidRDefault="001C2BB2" w:rsidP="00B46D51">
      <w:pPr>
        <w:pStyle w:val="Code"/>
        <w:numPr>
          <w:ilvl w:val="0"/>
          <w:numId w:val="16"/>
        </w:numPr>
        <w:spacing w:before="0" w:after="0" w:line="240" w:lineRule="auto"/>
      </w:pPr>
      <w:r w:rsidRPr="001C2BB2">
        <w:t>D:\Hygieia-master2.0\UI</w:t>
      </w:r>
      <w:r>
        <w:t xml:space="preserve">&gt; </w:t>
      </w:r>
      <w:r w:rsidR="0030591E" w:rsidRPr="0030591E">
        <w:t>npm install</w:t>
      </w:r>
      <w:r w:rsidR="0030591E">
        <w:t xml:space="preserve"> </w:t>
      </w:r>
    </w:p>
    <w:p w:rsidR="000C35CB" w:rsidRDefault="001C2BB2" w:rsidP="00B46D51">
      <w:pPr>
        <w:pStyle w:val="Code"/>
        <w:numPr>
          <w:ilvl w:val="0"/>
          <w:numId w:val="16"/>
        </w:numPr>
        <w:spacing w:before="0" w:after="0" w:line="240" w:lineRule="auto"/>
      </w:pPr>
      <w:r w:rsidRPr="001C2BB2">
        <w:t>D:\Hygieia-master2.0\UI</w:t>
      </w:r>
      <w:r>
        <w:t xml:space="preserve">&gt; </w:t>
      </w:r>
      <w:r w:rsidR="003747DB" w:rsidRPr="003747DB">
        <w:t>bower install</w:t>
      </w:r>
      <w:r>
        <w:t xml:space="preserve"> </w:t>
      </w:r>
      <w:r>
        <w:tab/>
      </w:r>
      <w:r w:rsidR="00191CE0">
        <w:sym w:font="Wingdings" w:char="F0E0"/>
      </w:r>
      <w:r w:rsidR="00191CE0">
        <w:t xml:space="preserve"> </w:t>
      </w:r>
      <w:r w:rsidR="0094698F">
        <w:t xml:space="preserve">If gets error, check GIT </w:t>
      </w:r>
      <w:r>
        <w:t>is</w:t>
      </w:r>
      <w:r w:rsidR="0094698F">
        <w:t xml:space="preserve"> set in Environment Variable </w:t>
      </w:r>
      <w:r>
        <w:t>‘</w:t>
      </w:r>
      <w:r w:rsidR="0094698F">
        <w:t>PATH</w:t>
      </w:r>
      <w:r>
        <w:t>’</w:t>
      </w:r>
    </w:p>
    <w:p w:rsidR="003747DB" w:rsidRDefault="001C2BB2" w:rsidP="00B46D51">
      <w:pPr>
        <w:pStyle w:val="Code"/>
        <w:numPr>
          <w:ilvl w:val="0"/>
          <w:numId w:val="16"/>
        </w:numPr>
        <w:spacing w:before="0" w:after="0" w:line="240" w:lineRule="auto"/>
      </w:pPr>
      <w:r w:rsidRPr="001C2BB2">
        <w:t>D:\Hygieia-master2.0\UI</w:t>
      </w:r>
      <w:r>
        <w:t xml:space="preserve">&gt; </w:t>
      </w:r>
      <w:r w:rsidR="000C35CB" w:rsidRPr="000C35CB">
        <w:t>gulp serve</w:t>
      </w:r>
      <w:r w:rsidR="000C35CB">
        <w:tab/>
      </w:r>
      <w:r w:rsidR="00191CE0">
        <w:t xml:space="preserve"> </w:t>
      </w:r>
      <w:r>
        <w:tab/>
      </w:r>
      <w:r w:rsidR="000C35CB">
        <w:sym w:font="Wingdings" w:char="F0E0"/>
      </w:r>
      <w:r w:rsidR="000C35CB">
        <w:t xml:space="preserve"> It will start the dashboard</w:t>
      </w:r>
      <w:r w:rsidR="00BA7050">
        <w:t xml:space="preserve"> in Browser</w:t>
      </w:r>
    </w:p>
    <w:p w:rsidR="003747DB" w:rsidRDefault="003747DB" w:rsidP="003747DB">
      <w:r>
        <w:rPr>
          <w:noProof/>
          <w:lang w:eastAsia="en-US"/>
        </w:rPr>
        <w:lastRenderedPageBreak/>
        <w:drawing>
          <wp:inline distT="0" distB="0" distL="0" distR="0" wp14:anchorId="76353E9E" wp14:editId="2BEF2380">
            <wp:extent cx="5943600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D5" w:rsidRDefault="008101D5" w:rsidP="00071752">
      <w:pPr>
        <w:spacing w:before="0" w:after="0" w:line="240" w:lineRule="auto"/>
      </w:pPr>
      <w:r>
        <w:t xml:space="preserve">Once you get below screen with API Connectivity </w:t>
      </w:r>
      <w:r>
        <w:sym w:font="Wingdings" w:char="F0E0"/>
      </w:r>
      <w:r>
        <w:t xml:space="preserve"> marked Green tick </w:t>
      </w:r>
      <w:r>
        <w:sym w:font="Wingdings" w:char="F0E0"/>
      </w:r>
      <w:r>
        <w:t xml:space="preserve"> Setup is completed</w:t>
      </w:r>
    </w:p>
    <w:p w:rsidR="00C179E6" w:rsidRPr="00C179E6" w:rsidRDefault="00930362" w:rsidP="00C179E6">
      <w:pPr>
        <w:spacing w:before="0" w:after="0" w:line="240" w:lineRule="auto"/>
        <w:rPr>
          <w:b/>
          <w:u w:val="single"/>
        </w:rPr>
      </w:pPr>
      <w:r>
        <w:rPr>
          <w:b/>
          <w:highlight w:val="yellow"/>
          <w:u w:val="single"/>
        </w:rPr>
        <w:t>Hygieia 2.0</w:t>
      </w:r>
    </w:p>
    <w:p w:rsidR="00036A50" w:rsidRDefault="005678FA" w:rsidP="003747DB">
      <w:r>
        <w:rPr>
          <w:noProof/>
          <w:lang w:eastAsia="en-US"/>
        </w:rPr>
        <w:drawing>
          <wp:inline distT="0" distB="0" distL="0" distR="0" wp14:anchorId="03EC90F1" wp14:editId="3598CA73">
            <wp:extent cx="5953125" cy="304038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30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2" w:rsidRPr="00C179E6" w:rsidRDefault="00930362" w:rsidP="00930362">
      <w:pPr>
        <w:spacing w:before="0" w:after="0" w:line="240" w:lineRule="auto"/>
        <w:rPr>
          <w:b/>
          <w:u w:val="single"/>
        </w:rPr>
      </w:pPr>
      <w:r w:rsidRPr="00C179E6">
        <w:rPr>
          <w:b/>
          <w:highlight w:val="yellow"/>
          <w:u w:val="single"/>
        </w:rPr>
        <w:t>Hygieia 1.5</w:t>
      </w:r>
    </w:p>
    <w:p w:rsidR="00C179E6" w:rsidRDefault="00930362" w:rsidP="003747DB">
      <w:r>
        <w:rPr>
          <w:noProof/>
          <w:lang w:eastAsia="en-US"/>
        </w:rPr>
        <w:lastRenderedPageBreak/>
        <w:drawing>
          <wp:inline distT="0" distB="0" distL="0" distR="0" wp14:anchorId="6FE6F8A4" wp14:editId="0ADD9B00">
            <wp:extent cx="5943600" cy="2869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52" w:rsidRDefault="00071752" w:rsidP="003747DB">
      <w:r>
        <w:t xml:space="preserve">Click to </w:t>
      </w:r>
      <w:r w:rsidRPr="00071752">
        <w:rPr>
          <w:b/>
        </w:rPr>
        <w:t>Sign</w:t>
      </w:r>
      <w:r w:rsidR="00535A5C">
        <w:rPr>
          <w:b/>
        </w:rPr>
        <w:t xml:space="preserve"> </w:t>
      </w:r>
      <w:r w:rsidRPr="00071752">
        <w:rPr>
          <w:b/>
        </w:rPr>
        <w:t>up</w:t>
      </w:r>
      <w:r>
        <w:t xml:space="preserve"> </w:t>
      </w:r>
      <w:r>
        <w:sym w:font="Wingdings" w:char="F0E0"/>
      </w:r>
      <w:r>
        <w:t xml:space="preserve"> create Account </w:t>
      </w:r>
      <w:r>
        <w:sym w:font="Wingdings" w:char="F0E0"/>
      </w:r>
      <w:r>
        <w:t xml:space="preserve"> Login with created account</w:t>
      </w:r>
    </w:p>
    <w:p w:rsidR="004F17B7" w:rsidRDefault="004F17B7" w:rsidP="003747DB"/>
    <w:p w:rsidR="004F17B7" w:rsidRDefault="004F17B7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943143" w:rsidRDefault="00943143" w:rsidP="003747DB"/>
    <w:p w:rsidR="00C40AA0" w:rsidRPr="00BB6746" w:rsidRDefault="00C40AA0" w:rsidP="00C40AA0">
      <w:pPr>
        <w:pStyle w:val="Heading1"/>
        <w:rPr>
          <w:color w:val="FF0000"/>
          <w:sz w:val="22"/>
        </w:rPr>
      </w:pPr>
      <w:r>
        <w:t>Working with Hygieia</w:t>
      </w:r>
      <w:r w:rsidR="008D721F">
        <w:t xml:space="preserve"> </w:t>
      </w:r>
      <w:r w:rsidR="008D721F" w:rsidRPr="00BB6746">
        <w:rPr>
          <w:color w:val="FF0000"/>
          <w:sz w:val="22"/>
          <w:highlight w:val="yellow"/>
        </w:rPr>
        <w:t>[</w:t>
      </w:r>
      <w:r w:rsidR="00A64C2A">
        <w:rPr>
          <w:color w:val="FF0000"/>
          <w:sz w:val="22"/>
          <w:highlight w:val="yellow"/>
        </w:rPr>
        <w:t xml:space="preserve">Make </w:t>
      </w:r>
      <w:r w:rsidR="008D721F" w:rsidRPr="00BB6746">
        <w:rPr>
          <w:color w:val="FF0000"/>
          <w:sz w:val="22"/>
          <w:highlight w:val="yellow"/>
        </w:rPr>
        <w:t xml:space="preserve">Hygieia </w:t>
      </w:r>
      <w:r w:rsidR="00BB6746" w:rsidRPr="00BB6746">
        <w:rPr>
          <w:color w:val="FF0000"/>
          <w:sz w:val="22"/>
          <w:highlight w:val="yellow"/>
        </w:rPr>
        <w:t>up</w:t>
      </w:r>
      <w:r w:rsidR="00A64C2A">
        <w:rPr>
          <w:color w:val="FF0000"/>
          <w:sz w:val="22"/>
          <w:highlight w:val="yellow"/>
        </w:rPr>
        <w:t xml:space="preserve"> to work</w:t>
      </w:r>
      <w:r w:rsidR="008D721F" w:rsidRPr="00BB6746">
        <w:rPr>
          <w:color w:val="FF0000"/>
          <w:sz w:val="22"/>
          <w:highlight w:val="yellow"/>
        </w:rPr>
        <w:t>]</w:t>
      </w:r>
    </w:p>
    <w:p w:rsidR="00931842" w:rsidRDefault="00931842" w:rsidP="00B46D51">
      <w:pPr>
        <w:pStyle w:val="Heading2"/>
        <w:numPr>
          <w:ilvl w:val="0"/>
          <w:numId w:val="7"/>
        </w:numPr>
      </w:pPr>
      <w:r>
        <w:lastRenderedPageBreak/>
        <w:t>Starting</w:t>
      </w:r>
      <w:r w:rsidR="001B3E1B">
        <w:t xml:space="preserve"> UI</w:t>
      </w:r>
    </w:p>
    <w:p w:rsidR="00931842" w:rsidRPr="00BE7DE3" w:rsidRDefault="007070BE" w:rsidP="00B46D51">
      <w:pPr>
        <w:pStyle w:val="ListParagraph"/>
        <w:numPr>
          <w:ilvl w:val="0"/>
          <w:numId w:val="6"/>
        </w:numPr>
        <w:rPr>
          <w:b/>
        </w:rPr>
      </w:pPr>
      <w:r w:rsidRPr="007070BE">
        <w:rPr>
          <w:b/>
          <w:highlight w:val="yellow"/>
        </w:rPr>
        <w:t xml:space="preserve">Check </w:t>
      </w:r>
      <w:r w:rsidR="00931842" w:rsidRPr="007070BE">
        <w:rPr>
          <w:b/>
          <w:highlight w:val="yellow"/>
        </w:rPr>
        <w:t>MongoDB Server</w:t>
      </w:r>
      <w:r w:rsidR="00EA3AB4" w:rsidRPr="007070BE">
        <w:rPr>
          <w:b/>
          <w:highlight w:val="yellow"/>
        </w:rPr>
        <w:t xml:space="preserve"> </w:t>
      </w:r>
      <w:r w:rsidRPr="007070BE">
        <w:rPr>
          <w:b/>
          <w:highlight w:val="yellow"/>
        </w:rPr>
        <w:t>is up</w:t>
      </w:r>
      <w:r w:rsidRPr="007070BE">
        <w:rPr>
          <w:b/>
        </w:rPr>
        <w:t xml:space="preserve">. </w:t>
      </w:r>
      <w:r w:rsidRPr="003A3245">
        <w:t>If not, start executing below commands</w:t>
      </w:r>
      <w:r>
        <w:rPr>
          <w:b/>
        </w:rPr>
        <w:t xml:space="preserve"> </w:t>
      </w:r>
      <w:r w:rsidR="008D721F">
        <w:rPr>
          <w:b/>
        </w:rPr>
        <w:t>[</w:t>
      </w:r>
      <w:r w:rsidR="00EA3AB4" w:rsidRPr="004C030C">
        <w:rPr>
          <w:b/>
          <w:u w:val="single"/>
        </w:rPr>
        <w:t>Note:</w:t>
      </w:r>
      <w:r w:rsidR="00EA3AB4">
        <w:rPr>
          <w:b/>
        </w:rPr>
        <w:t xml:space="preserve"> </w:t>
      </w:r>
      <w:r w:rsidR="00FC510B">
        <w:t>Execute below steps whenever need to make mongodb up</w:t>
      </w:r>
      <w:r w:rsidR="008D721F">
        <w:t>]</w:t>
      </w:r>
    </w:p>
    <w:p w:rsidR="00931842" w:rsidRDefault="00084B2B" w:rsidP="00AC5CBA">
      <w:pPr>
        <w:pStyle w:val="Code"/>
        <w:spacing w:before="0" w:after="0" w:line="240" w:lineRule="auto"/>
        <w:ind w:left="360"/>
      </w:pPr>
      <w:r>
        <w:t>Open CMD &gt; go to ‘</w:t>
      </w:r>
      <w:r w:rsidR="00931842" w:rsidRPr="00931842">
        <w:t>cd d:\mongodb\bin</w:t>
      </w:r>
      <w:r>
        <w:t>’</w:t>
      </w:r>
    </w:p>
    <w:p w:rsidR="00AC5CBA" w:rsidRDefault="00AC5CBA" w:rsidP="00AC5CBA">
      <w:pPr>
        <w:pStyle w:val="Code"/>
        <w:spacing w:before="0" w:after="0" w:line="240" w:lineRule="auto"/>
        <w:ind w:left="360"/>
      </w:pPr>
    </w:p>
    <w:p w:rsidR="00AC5CBA" w:rsidRDefault="00AC5CBA" w:rsidP="00B46D51">
      <w:pPr>
        <w:pStyle w:val="Code"/>
        <w:numPr>
          <w:ilvl w:val="0"/>
          <w:numId w:val="15"/>
        </w:numPr>
        <w:spacing w:before="0" w:after="0" w:line="240" w:lineRule="auto"/>
      </w:pPr>
      <w:r>
        <w:t>D:\MongoDB\bin&gt; mongod.exe --config="D:\MongoDB\mongo.config"</w:t>
      </w:r>
    </w:p>
    <w:p w:rsidR="00015C56" w:rsidRPr="00931842" w:rsidRDefault="00AC5CBA" w:rsidP="00535A5C">
      <w:pPr>
        <w:pStyle w:val="Code"/>
        <w:spacing w:before="0" w:after="0" w:line="240" w:lineRule="auto"/>
        <w:ind w:left="360"/>
      </w:pPr>
      <w:r>
        <w:t>2) D:\MongoDB\bin&gt; mongod --storageEngine=mmapv1 --dbpath=</w:t>
      </w:r>
      <w:r w:rsidR="00535A5C">
        <w:t>D:\MongoDB</w:t>
      </w:r>
    </w:p>
    <w:p w:rsidR="00AC5CBA" w:rsidRDefault="00AC5CBA" w:rsidP="00AC5CBA">
      <w:pPr>
        <w:pStyle w:val="ListParagraph"/>
        <w:spacing w:before="0" w:after="0" w:line="240" w:lineRule="auto"/>
        <w:ind w:left="360"/>
        <w:rPr>
          <w:b/>
        </w:rPr>
      </w:pPr>
    </w:p>
    <w:p w:rsidR="00931842" w:rsidRPr="007070BE" w:rsidRDefault="00030903" w:rsidP="00B46D51">
      <w:pPr>
        <w:pStyle w:val="ListParagraph"/>
        <w:numPr>
          <w:ilvl w:val="0"/>
          <w:numId w:val="6"/>
        </w:numPr>
        <w:spacing w:before="0" w:after="0" w:line="240" w:lineRule="auto"/>
        <w:rPr>
          <w:b/>
          <w:highlight w:val="yellow"/>
        </w:rPr>
      </w:pPr>
      <w:r w:rsidRPr="007070BE">
        <w:rPr>
          <w:b/>
          <w:highlight w:val="yellow"/>
        </w:rPr>
        <w:t>Run API project</w:t>
      </w:r>
    </w:p>
    <w:p w:rsidR="001F414F" w:rsidRPr="00BB6746" w:rsidRDefault="00030903" w:rsidP="00BB6746">
      <w:pPr>
        <w:pStyle w:val="ListParagraph"/>
        <w:spacing w:before="0" w:after="0" w:line="240" w:lineRule="auto"/>
        <w:ind w:left="360"/>
      </w:pPr>
      <w:r w:rsidRPr="00BB6746">
        <w:t xml:space="preserve">Eclipse </w:t>
      </w:r>
      <w:r w:rsidRPr="00BB6746">
        <w:sym w:font="Wingdings" w:char="F0E0"/>
      </w:r>
      <w:r w:rsidRPr="00BB6746">
        <w:t xml:space="preserve"> Api </w:t>
      </w:r>
      <w:r w:rsidR="00AD4BB3" w:rsidRPr="00BB6746">
        <w:sym w:font="Wingdings" w:char="F0E0"/>
      </w:r>
      <w:r w:rsidR="00AD4BB3" w:rsidRPr="00BB6746">
        <w:t xml:space="preserve"> Right Click </w:t>
      </w:r>
      <w:r w:rsidRPr="00BB6746">
        <w:sym w:font="Wingdings" w:char="F0E0"/>
      </w:r>
      <w:r w:rsidRPr="00BB6746">
        <w:t xml:space="preserve"> Run</w:t>
      </w:r>
      <w:r w:rsidR="00AD4BB3" w:rsidRPr="00BB6746">
        <w:t xml:space="preserve"> As</w:t>
      </w:r>
      <w:r w:rsidRPr="00BB6746">
        <w:t xml:space="preserve"> </w:t>
      </w:r>
      <w:r w:rsidRPr="00BB6746">
        <w:sym w:font="Wingdings" w:char="F0E0"/>
      </w:r>
      <w:r w:rsidRPr="00BB6746">
        <w:t xml:space="preserve"> </w:t>
      </w:r>
      <w:r w:rsidR="00AD4BB3" w:rsidRPr="00BB6746">
        <w:t>Select ‘</w:t>
      </w:r>
      <w:r w:rsidRPr="00BB6746">
        <w:t>Java Application</w:t>
      </w:r>
      <w:r w:rsidR="00AD4BB3" w:rsidRPr="00BB6746">
        <w:t>’</w:t>
      </w:r>
      <w:r w:rsidRPr="00BB6746">
        <w:t xml:space="preserve"> </w:t>
      </w:r>
      <w:r w:rsidR="001F414F" w:rsidRPr="00BB6746">
        <w:sym w:font="Wingdings" w:char="F0E0"/>
      </w:r>
      <w:r w:rsidR="001F414F" w:rsidRPr="00BB6746">
        <w:t xml:space="preserve"> Application</w:t>
      </w:r>
    </w:p>
    <w:p w:rsidR="00030903" w:rsidRPr="00BB6746" w:rsidRDefault="00AD4BB3" w:rsidP="00BB6746">
      <w:pPr>
        <w:pStyle w:val="ListParagraph"/>
        <w:spacing w:before="0" w:after="0" w:line="240" w:lineRule="auto"/>
        <w:ind w:left="360"/>
      </w:pPr>
      <w:r w:rsidRPr="00BB6746">
        <w:t>Verify</w:t>
      </w:r>
      <w:r w:rsidR="00030903" w:rsidRPr="00BB6746">
        <w:t xml:space="preserve"> </w:t>
      </w:r>
      <w:r w:rsidRPr="00BB6746">
        <w:t xml:space="preserve"> </w:t>
      </w:r>
      <w:r w:rsidR="00BB6746" w:rsidRPr="00BB6746">
        <w:t>‘</w:t>
      </w:r>
      <w:r w:rsidRPr="00BB6746">
        <w:t>A</w:t>
      </w:r>
      <w:r w:rsidR="00030903" w:rsidRPr="00BB6746">
        <w:t>rguments</w:t>
      </w:r>
      <w:r w:rsidRPr="00BB6746">
        <w:t xml:space="preserve">: </w:t>
      </w:r>
      <w:r w:rsidRPr="00BB6746">
        <w:sym w:font="Wingdings" w:char="F0E0"/>
      </w:r>
      <w:r w:rsidRPr="00BB6746">
        <w:t xml:space="preserve"> Program Arguments:</w:t>
      </w:r>
      <w:r w:rsidR="00BB6746" w:rsidRPr="00BB6746">
        <w:t>’</w:t>
      </w:r>
      <w:r w:rsidRPr="00BB6746">
        <w:t xml:space="preserve"> </w:t>
      </w:r>
      <w:r w:rsidRPr="00BB6746">
        <w:sym w:font="Wingdings" w:char="F0E0"/>
      </w:r>
      <w:r w:rsidRPr="00BB6746">
        <w:t xml:space="preserve"> </w:t>
      </w:r>
      <w:r w:rsidR="001F414F" w:rsidRPr="00BB6746">
        <w:t>Has below text</w:t>
      </w:r>
    </w:p>
    <w:p w:rsidR="00030903" w:rsidRDefault="00030903" w:rsidP="003A3245">
      <w:pPr>
        <w:pStyle w:val="Code"/>
        <w:pBdr>
          <w:left w:val="single" w:sz="12" w:space="0" w:color="auto" w:shadow="1"/>
        </w:pBdr>
        <w:spacing w:before="0" w:after="0" w:line="240" w:lineRule="auto"/>
      </w:pPr>
      <w:r w:rsidRPr="00030903">
        <w:t>--spring.config.location=dashboard.properties</w:t>
      </w:r>
    </w:p>
    <w:p w:rsidR="007070BE" w:rsidRPr="00D33298" w:rsidRDefault="007070BE" w:rsidP="00BB6746">
      <w:pPr>
        <w:spacing w:before="0" w:after="0" w:line="240" w:lineRule="auto"/>
        <w:ind w:left="720"/>
      </w:pPr>
      <w:r>
        <w:rPr>
          <w:b/>
        </w:rPr>
        <w:t xml:space="preserve">Come to Main </w:t>
      </w:r>
      <w:r w:rsidRPr="002C7648">
        <w:rPr>
          <w:b/>
        </w:rPr>
        <w:sym w:font="Wingdings" w:char="F0E0"/>
      </w:r>
      <w:r>
        <w:rPr>
          <w:b/>
        </w:rPr>
        <w:t xml:space="preserve"> </w:t>
      </w:r>
      <w:r w:rsidRPr="00D33298">
        <w:rPr>
          <w:u w:val="single"/>
        </w:rPr>
        <w:t>Project</w:t>
      </w:r>
      <w:r w:rsidRPr="00D33298">
        <w:t xml:space="preserve"> </w:t>
      </w:r>
      <w:r w:rsidRPr="00D33298">
        <w:tab/>
        <w:t xml:space="preserve">  </w:t>
      </w:r>
      <w:r w:rsidRPr="00D33298">
        <w:sym w:font="Wingdings" w:char="F0E0"/>
      </w:r>
      <w:r w:rsidRPr="00D33298">
        <w:t xml:space="preserve"> api</w:t>
      </w:r>
    </w:p>
    <w:p w:rsidR="007070BE" w:rsidRPr="00D33298" w:rsidRDefault="007070BE" w:rsidP="00BB6746">
      <w:pPr>
        <w:spacing w:before="0" w:after="0" w:line="240" w:lineRule="auto"/>
        <w:ind w:left="2160"/>
      </w:pPr>
      <w:r w:rsidRPr="00D33298">
        <w:t xml:space="preserve">      </w:t>
      </w:r>
      <w:r w:rsidRPr="00D33298">
        <w:rPr>
          <w:u w:val="single"/>
        </w:rPr>
        <w:t>Main Class</w:t>
      </w:r>
      <w:r w:rsidRPr="00D33298">
        <w:t xml:space="preserve">  </w:t>
      </w:r>
      <w:r w:rsidRPr="00D33298">
        <w:sym w:font="Wingdings" w:char="F0E0"/>
      </w:r>
      <w:r w:rsidRPr="00D33298">
        <w:t xml:space="preserve"> com.capitalone.dashboard.Application</w:t>
      </w:r>
    </w:p>
    <w:p w:rsidR="00E517D1" w:rsidRDefault="007070BE" w:rsidP="00BB6746">
      <w:pPr>
        <w:spacing w:before="0" w:after="0" w:line="240" w:lineRule="auto"/>
        <w:ind w:left="720"/>
        <w:rPr>
          <w:b/>
        </w:rPr>
      </w:pPr>
      <w:r>
        <w:rPr>
          <w:b/>
        </w:rPr>
        <w:t xml:space="preserve">Apply </w:t>
      </w:r>
      <w:r w:rsidRPr="00CA7A61">
        <w:rPr>
          <w:b/>
        </w:rPr>
        <w:sym w:font="Wingdings" w:char="F0E0"/>
      </w:r>
      <w:r>
        <w:rPr>
          <w:b/>
        </w:rPr>
        <w:t xml:space="preserve"> Run </w:t>
      </w:r>
    </w:p>
    <w:p w:rsidR="00BB6746" w:rsidRDefault="00BB6746" w:rsidP="00BB6746">
      <w:pPr>
        <w:spacing w:before="0" w:after="0" w:line="240" w:lineRule="auto"/>
        <w:ind w:left="720"/>
      </w:pPr>
    </w:p>
    <w:p w:rsidR="00E517D1" w:rsidRPr="007070BE" w:rsidRDefault="00E517D1" w:rsidP="00B46D51">
      <w:pPr>
        <w:pStyle w:val="ListParagraph"/>
        <w:numPr>
          <w:ilvl w:val="0"/>
          <w:numId w:val="6"/>
        </w:numPr>
        <w:spacing w:before="0" w:after="0" w:line="240" w:lineRule="auto"/>
        <w:rPr>
          <w:b/>
          <w:highlight w:val="yellow"/>
        </w:rPr>
      </w:pPr>
      <w:r w:rsidRPr="007070BE">
        <w:rPr>
          <w:b/>
          <w:highlight w:val="yellow"/>
        </w:rPr>
        <w:t xml:space="preserve">Start UI </w:t>
      </w:r>
    </w:p>
    <w:p w:rsidR="00E517D1" w:rsidRDefault="00E517D1" w:rsidP="00BB6746">
      <w:pPr>
        <w:spacing w:before="0" w:after="0" w:line="240" w:lineRule="auto"/>
        <w:ind w:left="360"/>
      </w:pPr>
      <w:r>
        <w:t>Open NodeJS command line, navigate to UI Folder, type</w:t>
      </w:r>
    </w:p>
    <w:p w:rsidR="00E517D1" w:rsidRDefault="003A3245" w:rsidP="00BB6746">
      <w:pPr>
        <w:pStyle w:val="Code"/>
        <w:spacing w:before="0" w:after="0" w:line="240" w:lineRule="auto"/>
      </w:pPr>
      <w:r w:rsidRPr="001C2BB2">
        <w:t>D:\Hygieia-master2.0\UI</w:t>
      </w:r>
      <w:r>
        <w:t xml:space="preserve">&gt; </w:t>
      </w:r>
      <w:r w:rsidR="002358A4" w:rsidRPr="000C35CB">
        <w:t>gulp serve</w:t>
      </w:r>
    </w:p>
    <w:p w:rsidR="00BB6746" w:rsidRDefault="00BB6746" w:rsidP="00BB6746">
      <w:pPr>
        <w:spacing w:before="0" w:after="0" w:line="240" w:lineRule="auto"/>
      </w:pPr>
      <w:r>
        <w:t xml:space="preserve">Above command opens Hygieia in browser. </w:t>
      </w:r>
    </w:p>
    <w:p w:rsidR="00671C35" w:rsidRDefault="00BB6746" w:rsidP="00671C35">
      <w:pPr>
        <w:spacing w:before="0" w:after="0" w:line="240" w:lineRule="auto"/>
      </w:pPr>
      <w:r>
        <w:t xml:space="preserve">If default browser is IE and Hygieia </w:t>
      </w:r>
      <w:r w:rsidR="00F52A1B">
        <w:t xml:space="preserve">is </w:t>
      </w:r>
      <w:r>
        <w:t xml:space="preserve">not working </w:t>
      </w:r>
      <w:r w:rsidR="00671C35">
        <w:t>in</w:t>
      </w:r>
      <w:r w:rsidR="00F52A1B">
        <w:t xml:space="preserve"> it.</w:t>
      </w:r>
      <w:r w:rsidR="00671C35">
        <w:t xml:space="preserve"> </w:t>
      </w:r>
      <w:r w:rsidR="00C56D57">
        <w:t xml:space="preserve">Open Chrome or Firefox </w:t>
      </w:r>
      <w:r w:rsidR="00F52A1B">
        <w:sym w:font="Wingdings" w:char="F0E0"/>
      </w:r>
      <w:r w:rsidR="00F52A1B">
        <w:t xml:space="preserve"> type </w:t>
      </w:r>
      <w:r w:rsidR="00C56D57">
        <w:sym w:font="Wingdings" w:char="F0E0"/>
      </w:r>
      <w:r w:rsidR="00C56D57">
        <w:t xml:space="preserve"> localhost:3000</w:t>
      </w:r>
    </w:p>
    <w:p w:rsidR="00671C35" w:rsidRDefault="00671C35" w:rsidP="00671C35">
      <w:pPr>
        <w:spacing w:before="0" w:after="0" w:line="240" w:lineRule="auto"/>
        <w:rPr>
          <w:noProof/>
          <w:lang w:eastAsia="en-US"/>
        </w:rPr>
      </w:pPr>
    </w:p>
    <w:p w:rsidR="004509A4" w:rsidRDefault="00671C35" w:rsidP="00671C35">
      <w:pPr>
        <w:spacing w:before="0" w:after="0" w:line="240" w:lineRule="auto"/>
      </w:pPr>
      <w:r>
        <w:rPr>
          <w:noProof/>
          <w:lang w:eastAsia="en-US"/>
        </w:rPr>
        <w:drawing>
          <wp:inline distT="0" distB="0" distL="0" distR="0" wp14:anchorId="5FB32E31" wp14:editId="77FFFA38">
            <wp:extent cx="5942965" cy="288597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7001" cy="28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DA" w:rsidRDefault="003C08DA" w:rsidP="00B46D51">
      <w:pPr>
        <w:pStyle w:val="Heading2"/>
        <w:numPr>
          <w:ilvl w:val="0"/>
          <w:numId w:val="15"/>
        </w:numPr>
      </w:pPr>
      <w:r>
        <w:t>Starting Collectors</w:t>
      </w:r>
    </w:p>
    <w:p w:rsidR="00B2072A" w:rsidRDefault="00FB1D3C" w:rsidP="00B46D51">
      <w:pPr>
        <w:pStyle w:val="Heading3"/>
        <w:numPr>
          <w:ilvl w:val="0"/>
          <w:numId w:val="8"/>
        </w:numPr>
      </w:pPr>
      <w:r>
        <w:lastRenderedPageBreak/>
        <w:t xml:space="preserve">Starting </w:t>
      </w:r>
      <w:r w:rsidRPr="00FB1D3C">
        <w:t>jenkins-build-collector</w:t>
      </w:r>
      <w:r w:rsidR="00632516">
        <w:t>s</w:t>
      </w:r>
    </w:p>
    <w:p w:rsidR="005F3FDB" w:rsidRDefault="005F3FDB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 xml:space="preserve">Go to </w:t>
      </w:r>
      <w:hyperlink r:id="rId43" w:history="1">
        <w:r w:rsidRPr="002976FF">
          <w:rPr>
            <w:rStyle w:val="Hyperlink"/>
          </w:rPr>
          <w:t>https://github.com/capitalone/Hygieia</w:t>
        </w:r>
      </w:hyperlink>
    </w:p>
    <w:p w:rsidR="005F3FDB" w:rsidRDefault="00A453E2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 xml:space="preserve">Open </w:t>
      </w:r>
      <w:hyperlink r:id="rId44" w:history="1">
        <w:r w:rsidRPr="002976FF">
          <w:rPr>
            <w:rStyle w:val="Hyperlink"/>
          </w:rPr>
          <w:t>https://github.com/capitalone/Hygieia/tree/master/jenkins-build-collector</w:t>
        </w:r>
      </w:hyperlink>
    </w:p>
    <w:p w:rsidR="00A453E2" w:rsidRDefault="006E5B66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 xml:space="preserve">It will have </w:t>
      </w:r>
      <w:r w:rsidRPr="006E5B66">
        <w:t>Sample application.properties file</w:t>
      </w:r>
      <w:r>
        <w:t xml:space="preserve"> details</w:t>
      </w:r>
    </w:p>
    <w:p w:rsidR="006E5B66" w:rsidRDefault="006E5B66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>Open Project</w:t>
      </w:r>
    </w:p>
    <w:p w:rsidR="0079076E" w:rsidRDefault="0079076E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 xml:space="preserve">Create </w:t>
      </w:r>
      <w:r>
        <w:sym w:font="Wingdings" w:char="F0E0"/>
      </w:r>
      <w:r>
        <w:t xml:space="preserve"> new File </w:t>
      </w:r>
      <w:r>
        <w:sym w:font="Wingdings" w:char="F0E0"/>
      </w:r>
      <w:r>
        <w:t xml:space="preserve"> </w:t>
      </w:r>
      <w:r w:rsidRPr="0079076E">
        <w:rPr>
          <w:b/>
        </w:rPr>
        <w:t>application.properties</w:t>
      </w:r>
      <w:r>
        <w:t xml:space="preserve"> </w:t>
      </w:r>
    </w:p>
    <w:p w:rsidR="0079076E" w:rsidRDefault="00F43A18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>Copy data from Github file to local application.properties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 xml:space="preserve">#Database Name 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000000"/>
          <w:sz w:val="20"/>
          <w:szCs w:val="20"/>
        </w:rPr>
        <w:t>dbname=</w:t>
      </w:r>
      <w:r w:rsidRPr="00F43A18">
        <w:rPr>
          <w:rFonts w:ascii="Consolas" w:hAnsi="Consolas" w:cs="Consolas"/>
          <w:color w:val="2A00FF"/>
          <w:sz w:val="20"/>
          <w:szCs w:val="20"/>
          <w:u w:val="single"/>
        </w:rPr>
        <w:t>dashboarddb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 xml:space="preserve">#Database HostName - default is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localhost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dbhost</w:t>
      </w:r>
      <w:r w:rsidRPr="00F43A18">
        <w:rPr>
          <w:rFonts w:ascii="Consolas" w:hAnsi="Consolas" w:cs="Consolas"/>
          <w:color w:val="3F7F5F"/>
          <w:sz w:val="20"/>
          <w:szCs w:val="20"/>
        </w:rPr>
        <w:t>=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localhost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#Database Port - default is 27017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dbport</w:t>
      </w:r>
      <w:r w:rsidRPr="00F43A18">
        <w:rPr>
          <w:rFonts w:ascii="Consolas" w:hAnsi="Consolas" w:cs="Consolas"/>
          <w:color w:val="3F7F5F"/>
          <w:sz w:val="20"/>
          <w:szCs w:val="20"/>
        </w:rPr>
        <w:t>=9999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 xml:space="preserve">#Database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- default is blank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dbusername</w:t>
      </w:r>
      <w:r w:rsidRPr="00F43A18">
        <w:rPr>
          <w:rFonts w:ascii="Consolas" w:hAnsi="Consolas" w:cs="Consolas"/>
          <w:color w:val="3F7F5F"/>
          <w:sz w:val="20"/>
          <w:szCs w:val="20"/>
        </w:rPr>
        <w:t>=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db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#Database Password - default is blank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dbpassword</w:t>
      </w:r>
      <w:r w:rsidRPr="00F43A18">
        <w:rPr>
          <w:rFonts w:ascii="Consolas" w:hAnsi="Consolas" w:cs="Consolas"/>
          <w:color w:val="3F7F5F"/>
          <w:sz w:val="20"/>
          <w:szCs w:val="20"/>
        </w:rPr>
        <w:t>=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dbpass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000000"/>
          <w:sz w:val="20"/>
          <w:szCs w:val="20"/>
        </w:rPr>
        <w:t>jenkins.servers[0]=</w:t>
      </w:r>
      <w:r w:rsidRPr="004A74DD">
        <w:rPr>
          <w:rFonts w:ascii="Consolas" w:hAnsi="Consolas" w:cs="Consolas"/>
          <w:b/>
          <w:color w:val="2A00FF"/>
          <w:sz w:val="32"/>
          <w:szCs w:val="20"/>
        </w:rPr>
        <w:t>http://localhost:8181/jenkins/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#Collector schedule (required)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000000"/>
          <w:sz w:val="20"/>
          <w:szCs w:val="20"/>
        </w:rPr>
        <w:t>jenkins.cron=</w:t>
      </w:r>
      <w:r w:rsidRPr="00F43A18">
        <w:rPr>
          <w:rFonts w:ascii="Consolas" w:hAnsi="Consolas" w:cs="Consolas"/>
          <w:color w:val="2A00FF"/>
          <w:sz w:val="20"/>
          <w:szCs w:val="20"/>
        </w:rPr>
        <w:t>0</w:t>
      </w:r>
      <w:r w:rsidRPr="00F43A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2A00FF"/>
          <w:sz w:val="20"/>
          <w:szCs w:val="20"/>
        </w:rPr>
        <w:t>0/1</w:t>
      </w:r>
      <w:r w:rsidRPr="00F43A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2A00FF"/>
          <w:sz w:val="20"/>
          <w:szCs w:val="20"/>
        </w:rPr>
        <w:t>*</w:t>
      </w:r>
      <w:r w:rsidRPr="00F43A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2A00FF"/>
          <w:sz w:val="20"/>
          <w:szCs w:val="20"/>
        </w:rPr>
        <w:t>*</w:t>
      </w:r>
      <w:r w:rsidRPr="00F43A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2A00FF"/>
          <w:sz w:val="20"/>
          <w:szCs w:val="20"/>
        </w:rPr>
        <w:t>*</w:t>
      </w:r>
      <w:r w:rsidRPr="00F43A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2A00FF"/>
          <w:sz w:val="20"/>
          <w:szCs w:val="20"/>
        </w:rPr>
        <w:t>*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Jenkins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server (required) - Can provide multiple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 xml:space="preserve">#If using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/token for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api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authentication (required for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Cloudbees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Jenkins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Ops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Center) see sample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#jenkins.servers[1]=http://username:token@jenkins.company.com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 xml:space="preserve">#Another option: If using same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/password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Jenkins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auth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- set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/apiKey to use HTTP Basic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Auth</w:t>
      </w:r>
      <w:r w:rsidRPr="00F43A18">
        <w:rPr>
          <w:rFonts w:ascii="Consolas" w:hAnsi="Consolas" w:cs="Consolas"/>
          <w:color w:val="3F7F5F"/>
          <w:sz w:val="20"/>
          <w:szCs w:val="20"/>
        </w:rPr>
        <w:t xml:space="preserve"> (blank=no </w:t>
      </w:r>
      <w:r w:rsidRPr="00F43A18">
        <w:rPr>
          <w:rFonts w:ascii="Consolas" w:hAnsi="Consolas" w:cs="Consolas"/>
          <w:color w:val="3F7F5F"/>
          <w:sz w:val="20"/>
          <w:szCs w:val="20"/>
          <w:u w:val="single"/>
        </w:rPr>
        <w:t>auth</w:t>
      </w:r>
      <w:r w:rsidRPr="00F43A18">
        <w:rPr>
          <w:rFonts w:ascii="Consolas" w:hAnsi="Consolas" w:cs="Consolas"/>
          <w:color w:val="3F7F5F"/>
          <w:sz w:val="20"/>
          <w:szCs w:val="20"/>
        </w:rPr>
        <w:t>)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#jenkins.username=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#jenkins.apiKey=</w:t>
      </w: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F43A18" w:rsidRPr="00F43A18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F43A18">
        <w:rPr>
          <w:rFonts w:ascii="Consolas" w:hAnsi="Consolas" w:cs="Consolas"/>
          <w:color w:val="3F7F5F"/>
          <w:sz w:val="20"/>
          <w:szCs w:val="20"/>
        </w:rPr>
        <w:t>#Determines if build console log is collected - defaults to false</w:t>
      </w:r>
    </w:p>
    <w:p w:rsidR="00F43A18" w:rsidRPr="00632516" w:rsidRDefault="00F43A18" w:rsidP="002B2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 w:line="240" w:lineRule="auto"/>
        <w:ind w:left="1440"/>
      </w:pPr>
      <w:r w:rsidRPr="00F43A18">
        <w:rPr>
          <w:rFonts w:ascii="Consolas" w:hAnsi="Consolas" w:cs="Consolas"/>
          <w:color w:val="000000"/>
          <w:sz w:val="20"/>
          <w:szCs w:val="20"/>
        </w:rPr>
        <w:t>jenkins.saveLog=</w:t>
      </w:r>
      <w:r w:rsidRPr="00F43A18">
        <w:rPr>
          <w:rFonts w:ascii="Consolas" w:hAnsi="Consolas" w:cs="Consolas"/>
          <w:color w:val="2A00FF"/>
          <w:sz w:val="20"/>
          <w:szCs w:val="20"/>
        </w:rPr>
        <w:t>true</w:t>
      </w:r>
    </w:p>
    <w:p w:rsidR="00C266CE" w:rsidRDefault="004A74DD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>Right click</w:t>
      </w:r>
      <w:r w:rsidR="00BA6073">
        <w:t xml:space="preserve"> on Project </w:t>
      </w:r>
      <w:r w:rsidR="00BA6073">
        <w:sym w:font="Wingdings" w:char="F0E0"/>
      </w:r>
      <w:r w:rsidR="00BA6073">
        <w:t xml:space="preserve"> Run As </w:t>
      </w:r>
      <w:r w:rsidR="00BA6073">
        <w:sym w:font="Wingdings" w:char="F0E0"/>
      </w:r>
      <w:r w:rsidR="00BA6073">
        <w:t xml:space="preserve"> Run configurations </w:t>
      </w:r>
      <w:r w:rsidR="00BA6073">
        <w:sym w:font="Wingdings" w:char="F0E0"/>
      </w:r>
      <w:r w:rsidR="00BA6073">
        <w:t xml:space="preserve"> Run Applciation.java</w:t>
      </w:r>
    </w:p>
    <w:p w:rsidR="00AF2BEF" w:rsidRDefault="00AF2BEF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 xml:space="preserve">Open </w:t>
      </w:r>
      <w:r>
        <w:sym w:font="Wingdings" w:char="F0E0"/>
      </w:r>
      <w:r>
        <w:t xml:space="preserve"> Higieia dashboard on webpage</w:t>
      </w:r>
    </w:p>
    <w:p w:rsidR="00AF2BEF" w:rsidRPr="00AF2BEF" w:rsidRDefault="00AF2BEF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t xml:space="preserve">Click on </w:t>
      </w:r>
      <w:r w:rsidRPr="00AF2BEF">
        <w:rPr>
          <w:b/>
        </w:rPr>
        <w:t>Configure Build Widget</w:t>
      </w:r>
      <w:r>
        <w:rPr>
          <w:b/>
        </w:rPr>
        <w:t xml:space="preserve"> </w:t>
      </w:r>
      <w:r w:rsidRPr="00AF2BEF">
        <w:rPr>
          <w:b/>
        </w:rPr>
        <w:sym w:font="Wingdings" w:char="F0E0"/>
      </w:r>
      <w:r>
        <w:rPr>
          <w:b/>
        </w:rPr>
        <w:t xml:space="preserve"> select Jenkins/Hudson </w:t>
      </w:r>
      <w:r w:rsidRPr="00AF2BEF">
        <w:rPr>
          <w:b/>
        </w:rPr>
        <w:sym w:font="Wingdings" w:char="F0E0"/>
      </w:r>
      <w:r>
        <w:rPr>
          <w:b/>
        </w:rPr>
        <w:t>save</w:t>
      </w:r>
    </w:p>
    <w:p w:rsidR="00AF2BEF" w:rsidRPr="00654599" w:rsidRDefault="00AF2BEF" w:rsidP="00B46D51">
      <w:pPr>
        <w:pStyle w:val="ListParagraph"/>
        <w:numPr>
          <w:ilvl w:val="1"/>
          <w:numId w:val="6"/>
        </w:numPr>
        <w:spacing w:before="0" w:after="0" w:line="240" w:lineRule="auto"/>
      </w:pPr>
      <w:r>
        <w:rPr>
          <w:b/>
        </w:rPr>
        <w:t xml:space="preserve">It will display </w:t>
      </w:r>
      <w:r w:rsidR="004A74DD">
        <w:rPr>
          <w:b/>
        </w:rPr>
        <w:t xml:space="preserve">Jenkins </w:t>
      </w:r>
      <w:r>
        <w:rPr>
          <w:b/>
        </w:rPr>
        <w:t xml:space="preserve"> data</w:t>
      </w:r>
    </w:p>
    <w:p w:rsidR="00654599" w:rsidRPr="00C266CE" w:rsidRDefault="00654599" w:rsidP="00654599">
      <w:pPr>
        <w:pStyle w:val="ListParagraph"/>
        <w:spacing w:before="0" w:after="0" w:line="240" w:lineRule="auto"/>
        <w:ind w:left="1080"/>
      </w:pPr>
    </w:p>
    <w:p w:rsidR="009543AC" w:rsidRDefault="009543AC" w:rsidP="009543AC">
      <w:pPr>
        <w:pStyle w:val="Heading1"/>
      </w:pPr>
      <w:r>
        <w:t>M</w:t>
      </w:r>
      <w:r w:rsidRPr="009543AC">
        <w:t>iscellaneous</w:t>
      </w:r>
    </w:p>
    <w:p w:rsidR="007F3780" w:rsidRDefault="00A92002" w:rsidP="007F3780">
      <w:pPr>
        <w:pStyle w:val="Heading2"/>
      </w:pPr>
      <w:r>
        <w:t xml:space="preserve">1. </w:t>
      </w:r>
      <w:r w:rsidR="007F3780">
        <w:t>Spring Express Configuration</w:t>
      </w:r>
    </w:p>
    <w:p w:rsidR="00F16859" w:rsidRDefault="00F16859" w:rsidP="00B46D51">
      <w:pPr>
        <w:pStyle w:val="ListParagraph"/>
        <w:numPr>
          <w:ilvl w:val="0"/>
          <w:numId w:val="9"/>
        </w:numPr>
      </w:pPr>
      <w:r>
        <w:lastRenderedPageBreak/>
        <w:t xml:space="preserve">Download </w:t>
      </w:r>
      <w:hyperlink r:id="rId45" w:history="1">
        <w:r w:rsidRPr="003F3EEB">
          <w:rPr>
            <w:rStyle w:val="Hyperlink"/>
          </w:rPr>
          <w:t>https://github.com/andzdroid/mongo-express</w:t>
        </w:r>
      </w:hyperlink>
    </w:p>
    <w:p w:rsidR="00084EBA" w:rsidRDefault="00084EBA" w:rsidP="00B46D51">
      <w:pPr>
        <w:pStyle w:val="ListParagraph"/>
        <w:numPr>
          <w:ilvl w:val="0"/>
          <w:numId w:val="9"/>
        </w:numPr>
      </w:pPr>
      <w:r>
        <w:t xml:space="preserve">Copy </w:t>
      </w:r>
      <w:r w:rsidRPr="00084EBA">
        <w:t>config.default</w:t>
      </w:r>
      <w:r>
        <w:t xml:space="preserve"> change name to config.js</w:t>
      </w:r>
    </w:p>
    <w:p w:rsidR="00084EBA" w:rsidRDefault="00084EBA" w:rsidP="00B46D51">
      <w:pPr>
        <w:pStyle w:val="ListParagraph"/>
        <w:numPr>
          <w:ilvl w:val="0"/>
          <w:numId w:val="9"/>
        </w:numPr>
      </w:pPr>
      <w:r>
        <w:t xml:space="preserve">Open NodeJs </w:t>
      </w:r>
      <w:r w:rsidR="00B822C3">
        <w:t>Command line</w:t>
      </w:r>
    </w:p>
    <w:p w:rsidR="00B822C3" w:rsidRDefault="00B822C3" w:rsidP="00B822C3">
      <w:pPr>
        <w:pStyle w:val="NormalWeb"/>
        <w:spacing w:before="0" w:beforeAutospacing="0" w:after="240" w:afterAutospacing="0" w:line="384" w:lineRule="atLeast"/>
        <w:ind w:left="720"/>
        <w:rPr>
          <w:rFonts w:ascii="Helvetica" w:hAnsi="Helvetica"/>
          <w:color w:val="333333"/>
        </w:rPr>
      </w:pPr>
      <w:r>
        <w:rPr>
          <w:rStyle w:val="Strong"/>
          <w:rFonts w:ascii="Helvetica" w:eastAsiaTheme="majorEastAsia" w:hAnsi="Helvetica"/>
          <w:color w:val="333333"/>
        </w:rPr>
        <w:t>To install:</w:t>
      </w:r>
    </w:p>
    <w:p w:rsidR="00B822C3" w:rsidRDefault="00B822C3" w:rsidP="00B822C3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npm install -g mongo-express</w:t>
      </w:r>
    </w:p>
    <w:p w:rsidR="00B822C3" w:rsidRDefault="00B822C3" w:rsidP="00B822C3">
      <w:pPr>
        <w:pStyle w:val="NormalWeb"/>
        <w:spacing w:before="0" w:beforeAutospacing="0" w:after="240" w:afterAutospacing="0" w:line="384" w:lineRule="atLeast"/>
        <w:ind w:left="72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Or if you want to install a non-global copy:</w:t>
      </w:r>
    </w:p>
    <w:p w:rsidR="00B822C3" w:rsidRDefault="00B822C3" w:rsidP="00B822C3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npm install mongo-express</w:t>
      </w:r>
    </w:p>
    <w:p w:rsidR="00B822C3" w:rsidRDefault="00B822C3" w:rsidP="00B46D51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By default</w:t>
      </w:r>
      <w:r>
        <w:rPr>
          <w:rStyle w:val="apple-converted-space"/>
          <w:rFonts w:ascii="Helvetica" w:eastAsiaTheme="majorEastAsia" w:hAnsi="Helvetica"/>
          <w:color w:val="333333"/>
        </w:rPr>
        <w:t> </w:t>
      </w:r>
      <w:r>
        <w:rPr>
          <w:rStyle w:val="HTMLCode"/>
          <w:rFonts w:ascii="Consolas" w:hAnsi="Consolas" w:cs="Consolas"/>
          <w:color w:val="333333"/>
        </w:rPr>
        <w:t>config.default.js</w:t>
      </w:r>
      <w:r>
        <w:rPr>
          <w:rStyle w:val="apple-converted-space"/>
          <w:rFonts w:ascii="Helvetica" w:eastAsiaTheme="majorEastAsia" w:hAnsi="Helvetica"/>
          <w:color w:val="333333"/>
        </w:rPr>
        <w:t> </w:t>
      </w:r>
      <w:r>
        <w:rPr>
          <w:rFonts w:ascii="Helvetica" w:hAnsi="Helvetica"/>
          <w:color w:val="333333"/>
        </w:rPr>
        <w:t>is used where the default authentication is admin:pass</w:t>
      </w:r>
    </w:p>
    <w:p w:rsidR="00B822C3" w:rsidRDefault="00B822C3" w:rsidP="00B822C3">
      <w:pPr>
        <w:pStyle w:val="ListParagraph"/>
      </w:pPr>
    </w:p>
    <w:p w:rsidR="00084EBA" w:rsidRDefault="00084EBA" w:rsidP="00B46D51">
      <w:pPr>
        <w:pStyle w:val="ListParagraph"/>
        <w:numPr>
          <w:ilvl w:val="0"/>
          <w:numId w:val="9"/>
        </w:numPr>
      </w:pPr>
      <w:r>
        <w:t>Go to root folder</w:t>
      </w:r>
      <w:r w:rsidR="007921F3">
        <w:t xml:space="preserve">, run below command </w:t>
      </w:r>
    </w:p>
    <w:p w:rsidR="007921F3" w:rsidRPr="007921F3" w:rsidRDefault="00B822C3" w:rsidP="004B46AB">
      <w:pPr>
        <w:pStyle w:val="Code"/>
      </w:pPr>
      <w:r w:rsidRPr="00B822C3">
        <w:rPr>
          <w:bdr w:val="none" w:sz="0" w:space="0" w:color="auto" w:frame="1"/>
        </w:rPr>
        <w:t>npm install -g mongo-express</w:t>
      </w:r>
    </w:p>
    <w:p w:rsidR="007921F3" w:rsidRDefault="007921F3" w:rsidP="007921F3">
      <w:pPr>
        <w:pStyle w:val="ListParagraph"/>
      </w:pPr>
    </w:p>
    <w:p w:rsidR="00084EBA" w:rsidRDefault="00084EBA" w:rsidP="00B46D51">
      <w:pPr>
        <w:pStyle w:val="ListParagraph"/>
        <w:numPr>
          <w:ilvl w:val="0"/>
          <w:numId w:val="9"/>
        </w:numPr>
      </w:pPr>
      <w:r>
        <w:t xml:space="preserve">To Start </w:t>
      </w:r>
    </w:p>
    <w:p w:rsidR="00084EBA" w:rsidRDefault="00084EBA" w:rsidP="00B46D51">
      <w:pPr>
        <w:pStyle w:val="ListParagraph"/>
        <w:numPr>
          <w:ilvl w:val="0"/>
          <w:numId w:val="9"/>
        </w:numPr>
      </w:pPr>
      <w:r>
        <w:t>D:\Softwares\mongo-express-0.29.10\mongo-express-0.29.10&gt;</w:t>
      </w:r>
    </w:p>
    <w:p w:rsidR="00F16859" w:rsidRDefault="00084EBA" w:rsidP="004B46AB">
      <w:pPr>
        <w:pStyle w:val="Code"/>
      </w:pPr>
      <w:r>
        <w:t xml:space="preserve">mongo-express -u admin -p pass -d db </w:t>
      </w:r>
    </w:p>
    <w:p w:rsidR="007921F3" w:rsidRDefault="007921F3" w:rsidP="007921F3">
      <w:r>
        <w:t xml:space="preserve">Open: </w:t>
      </w:r>
      <w:hyperlink r:id="rId46" w:history="1">
        <w:r w:rsidRPr="003F3EEB">
          <w:rPr>
            <w:rStyle w:val="Hyperlink"/>
          </w:rPr>
          <w:t>http://localhost:8081/</w:t>
        </w:r>
      </w:hyperlink>
      <w:r>
        <w:t xml:space="preserve">   It’s ready</w:t>
      </w:r>
    </w:p>
    <w:p w:rsidR="00AB28E1" w:rsidRDefault="00AB28E1" w:rsidP="00B46D51">
      <w:pPr>
        <w:pStyle w:val="Heading2"/>
        <w:numPr>
          <w:ilvl w:val="0"/>
          <w:numId w:val="15"/>
        </w:numPr>
      </w:pPr>
      <w:r>
        <w:t>AdminMongo</w:t>
      </w:r>
    </w:p>
    <w:p w:rsidR="00AB28E1" w:rsidRDefault="00AB28E1" w:rsidP="00AB28E1"/>
    <w:p w:rsidR="00AB28E1" w:rsidRDefault="00AB28E1" w:rsidP="00AB28E1">
      <w:r>
        <w:t xml:space="preserve">Download: </w:t>
      </w:r>
      <w:hyperlink r:id="rId47" w:history="1">
        <w:r w:rsidRPr="00A521BB">
          <w:rPr>
            <w:rStyle w:val="Hyperlink"/>
          </w:rPr>
          <w:t>https://github.com/mrvautin/adminMongo</w:t>
        </w:r>
      </w:hyperlink>
    </w:p>
    <w:p w:rsidR="00AB28E1" w:rsidRPr="00AB28E1" w:rsidRDefault="00AB28E1" w:rsidP="00B46D51">
      <w:pPr>
        <w:numPr>
          <w:ilvl w:val="0"/>
          <w:numId w:val="10"/>
        </w:numPr>
        <w:spacing w:before="0" w:beforeAutospacing="1" w:after="0" w:afterAutospacing="1" w:line="384" w:lineRule="atLeast"/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</w:pPr>
      <w:r w:rsidRPr="00AB28E1"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  <w:t>Install dependencies: </w:t>
      </w:r>
      <w:r w:rsidRPr="00AB28E1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>npm install</w:t>
      </w:r>
    </w:p>
    <w:p w:rsidR="00AB28E1" w:rsidRPr="00AB28E1" w:rsidRDefault="00AB28E1" w:rsidP="00B46D51">
      <w:pPr>
        <w:numPr>
          <w:ilvl w:val="0"/>
          <w:numId w:val="10"/>
        </w:numPr>
        <w:spacing w:before="0" w:beforeAutospacing="1" w:after="0" w:afterAutospacing="1" w:line="384" w:lineRule="atLeast"/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</w:pPr>
      <w:r w:rsidRPr="00AB28E1"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  <w:t>Start application: </w:t>
      </w:r>
      <w:r w:rsidRPr="00AB28E1">
        <w:rPr>
          <w:rFonts w:ascii="Consolas" w:eastAsia="Times New Roman" w:hAnsi="Consolas" w:cs="Consolas"/>
          <w:color w:val="333333"/>
          <w:sz w:val="20"/>
          <w:szCs w:val="20"/>
          <w:lang w:eastAsia="en-US"/>
        </w:rPr>
        <w:t>npm start</w:t>
      </w:r>
    </w:p>
    <w:p w:rsidR="00AB28E1" w:rsidRDefault="00AB28E1" w:rsidP="00B46D51">
      <w:pPr>
        <w:numPr>
          <w:ilvl w:val="0"/>
          <w:numId w:val="10"/>
        </w:numPr>
        <w:spacing w:before="100" w:beforeAutospacing="1" w:after="100" w:afterAutospacing="1" w:line="384" w:lineRule="atLeast"/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</w:pPr>
      <w:r w:rsidRPr="00AB28E1"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  <w:t>Visit </w:t>
      </w:r>
      <w:hyperlink r:id="rId48" w:history="1">
        <w:r w:rsidRPr="00AB28E1">
          <w:rPr>
            <w:rFonts w:ascii="Helvetica" w:eastAsia="Times New Roman" w:hAnsi="Helvetica" w:cs="Times New Roman"/>
            <w:color w:val="4078C0"/>
            <w:sz w:val="24"/>
            <w:szCs w:val="24"/>
            <w:lang w:eastAsia="en-US"/>
          </w:rPr>
          <w:t>http://127.0.0.1:1234</w:t>
        </w:r>
      </w:hyperlink>
      <w:r w:rsidRPr="00AB28E1"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  <w:t> in your browser</w:t>
      </w:r>
    </w:p>
    <w:p w:rsidR="00D355E2" w:rsidRDefault="00D355E2" w:rsidP="00B46D51">
      <w:pPr>
        <w:numPr>
          <w:ilvl w:val="0"/>
          <w:numId w:val="10"/>
        </w:numPr>
        <w:spacing w:before="100" w:beforeAutospacing="1" w:after="100" w:afterAutospacing="1" w:line="384" w:lineRule="atLeast"/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</w:pPr>
      <w:r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  <w:t xml:space="preserve">Local Host Configure : </w:t>
      </w:r>
      <w:r w:rsidRPr="00D355E2"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  <w:t>mongodb://localhost:27017</w:t>
      </w:r>
    </w:p>
    <w:p w:rsidR="00D355E2" w:rsidRDefault="00D355E2" w:rsidP="00D355E2">
      <w:pPr>
        <w:spacing w:before="100" w:beforeAutospacing="1" w:after="100" w:afterAutospacing="1" w:line="384" w:lineRule="atLeast"/>
        <w:ind w:left="360"/>
        <w:rPr>
          <w:rFonts w:ascii="Helvetica" w:eastAsia="Times New Roman" w:hAnsi="Helvetica" w:cs="Times New Roman"/>
          <w:color w:val="333333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28ED606" wp14:editId="3CB555B5">
            <wp:extent cx="5943600" cy="3590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5E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C58" w:rsidRDefault="00EC6C58">
      <w:pPr>
        <w:spacing w:after="0" w:line="240" w:lineRule="auto"/>
      </w:pPr>
      <w:r>
        <w:separator/>
      </w:r>
    </w:p>
  </w:endnote>
  <w:endnote w:type="continuationSeparator" w:id="0">
    <w:p w:rsidR="00EC6C58" w:rsidRDefault="00EC6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C58" w:rsidRDefault="00EC6C58">
      <w:pPr>
        <w:spacing w:after="0" w:line="240" w:lineRule="auto"/>
      </w:pPr>
      <w:r>
        <w:separator/>
      </w:r>
    </w:p>
  </w:footnote>
  <w:footnote w:type="continuationSeparator" w:id="0">
    <w:p w:rsidR="00EC6C58" w:rsidRDefault="00EC6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1F686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4F60B7"/>
    <w:multiLevelType w:val="hybridMultilevel"/>
    <w:tmpl w:val="C8E245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F2830"/>
    <w:multiLevelType w:val="hybridMultilevel"/>
    <w:tmpl w:val="91D88B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57434E"/>
    <w:multiLevelType w:val="multilevel"/>
    <w:tmpl w:val="BB36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E765D2"/>
    <w:multiLevelType w:val="hybridMultilevel"/>
    <w:tmpl w:val="E9B6A156"/>
    <w:lvl w:ilvl="0" w:tplc="5148D1F2">
      <w:start w:val="1"/>
      <w:numFmt w:val="decimal"/>
      <w:lvlText w:val="%1."/>
      <w:lvlJc w:val="left"/>
      <w:pPr>
        <w:ind w:left="360" w:hanging="360"/>
      </w:pPr>
      <w:rPr>
        <w:rFonts w:ascii="Segoe UI" w:hAnsi="Segoe U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C30EBF"/>
    <w:multiLevelType w:val="hybridMultilevel"/>
    <w:tmpl w:val="19F890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DF5ED4"/>
    <w:multiLevelType w:val="multilevel"/>
    <w:tmpl w:val="7FF43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5067EF"/>
    <w:multiLevelType w:val="hybridMultilevel"/>
    <w:tmpl w:val="FF1C7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D262CB"/>
    <w:multiLevelType w:val="hybridMultilevel"/>
    <w:tmpl w:val="CA26B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E7F5F"/>
    <w:multiLevelType w:val="hybridMultilevel"/>
    <w:tmpl w:val="82289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AC3200"/>
    <w:multiLevelType w:val="hybridMultilevel"/>
    <w:tmpl w:val="770C9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A47D5"/>
    <w:multiLevelType w:val="hybridMultilevel"/>
    <w:tmpl w:val="407652BC"/>
    <w:lvl w:ilvl="0" w:tplc="7BEED7EA">
      <w:start w:val="1"/>
      <w:numFmt w:val="decimal"/>
      <w:lvlText w:val="%1."/>
      <w:lvlJc w:val="left"/>
      <w:pPr>
        <w:ind w:left="720" w:hanging="360"/>
      </w:pPr>
      <w:rPr>
        <w:rFonts w:ascii="Segoe UI" w:eastAsiaTheme="minorEastAsia" w:hAnsi="Segoe U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82068"/>
    <w:multiLevelType w:val="hybridMultilevel"/>
    <w:tmpl w:val="C0C25E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7592C"/>
    <w:multiLevelType w:val="hybridMultilevel"/>
    <w:tmpl w:val="F3464460"/>
    <w:lvl w:ilvl="0" w:tplc="45CE57C0">
      <w:start w:val="3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6F13B6"/>
    <w:multiLevelType w:val="hybridMultilevel"/>
    <w:tmpl w:val="CEE6C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41A61"/>
    <w:multiLevelType w:val="hybridMultilevel"/>
    <w:tmpl w:val="B8F2A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15"/>
  </w:num>
  <w:num w:numId="5">
    <w:abstractNumId w:val="2"/>
  </w:num>
  <w:num w:numId="6">
    <w:abstractNumId w:val="5"/>
  </w:num>
  <w:num w:numId="7">
    <w:abstractNumId w:val="14"/>
  </w:num>
  <w:num w:numId="8">
    <w:abstractNumId w:val="8"/>
  </w:num>
  <w:num w:numId="9">
    <w:abstractNumId w:val="11"/>
  </w:num>
  <w:num w:numId="10">
    <w:abstractNumId w:val="6"/>
  </w:num>
  <w:num w:numId="11">
    <w:abstractNumId w:val="12"/>
  </w:num>
  <w:num w:numId="12">
    <w:abstractNumId w:val="3"/>
  </w:num>
  <w:num w:numId="13">
    <w:abstractNumId w:val="7"/>
  </w:num>
  <w:num w:numId="14">
    <w:abstractNumId w:val="1"/>
  </w:num>
  <w:num w:numId="15">
    <w:abstractNumId w:val="9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C92"/>
    <w:rsid w:val="00004A5D"/>
    <w:rsid w:val="000050AC"/>
    <w:rsid w:val="00007200"/>
    <w:rsid w:val="000075B2"/>
    <w:rsid w:val="000112F2"/>
    <w:rsid w:val="0001233E"/>
    <w:rsid w:val="00015278"/>
    <w:rsid w:val="00015C56"/>
    <w:rsid w:val="00030903"/>
    <w:rsid w:val="00036A50"/>
    <w:rsid w:val="00041623"/>
    <w:rsid w:val="000453D4"/>
    <w:rsid w:val="00050BD4"/>
    <w:rsid w:val="00050C3F"/>
    <w:rsid w:val="00054760"/>
    <w:rsid w:val="00061DC1"/>
    <w:rsid w:val="0007011A"/>
    <w:rsid w:val="00071752"/>
    <w:rsid w:val="00075255"/>
    <w:rsid w:val="000801DF"/>
    <w:rsid w:val="00084B2B"/>
    <w:rsid w:val="00084EBA"/>
    <w:rsid w:val="000925DD"/>
    <w:rsid w:val="000940FA"/>
    <w:rsid w:val="00094BB3"/>
    <w:rsid w:val="000A3D08"/>
    <w:rsid w:val="000C35CB"/>
    <w:rsid w:val="000C5275"/>
    <w:rsid w:val="000C5566"/>
    <w:rsid w:val="000C5C69"/>
    <w:rsid w:val="000D226F"/>
    <w:rsid w:val="000D5617"/>
    <w:rsid w:val="000E2E64"/>
    <w:rsid w:val="000E58AC"/>
    <w:rsid w:val="000E77EA"/>
    <w:rsid w:val="000F28C8"/>
    <w:rsid w:val="000F459E"/>
    <w:rsid w:val="000F4D16"/>
    <w:rsid w:val="000F53E4"/>
    <w:rsid w:val="000F6D3F"/>
    <w:rsid w:val="00102309"/>
    <w:rsid w:val="00106AD9"/>
    <w:rsid w:val="00114F42"/>
    <w:rsid w:val="00116379"/>
    <w:rsid w:val="00123CB3"/>
    <w:rsid w:val="001260C3"/>
    <w:rsid w:val="00132451"/>
    <w:rsid w:val="00134946"/>
    <w:rsid w:val="001352B0"/>
    <w:rsid w:val="00147A11"/>
    <w:rsid w:val="00155386"/>
    <w:rsid w:val="001569E6"/>
    <w:rsid w:val="00163868"/>
    <w:rsid w:val="00167C06"/>
    <w:rsid w:val="00174980"/>
    <w:rsid w:val="00177169"/>
    <w:rsid w:val="00180D72"/>
    <w:rsid w:val="0018633E"/>
    <w:rsid w:val="0018703B"/>
    <w:rsid w:val="00191CE0"/>
    <w:rsid w:val="001928C0"/>
    <w:rsid w:val="001943A3"/>
    <w:rsid w:val="001A1F57"/>
    <w:rsid w:val="001A4BDD"/>
    <w:rsid w:val="001A757C"/>
    <w:rsid w:val="001B313D"/>
    <w:rsid w:val="001B3E1B"/>
    <w:rsid w:val="001B7327"/>
    <w:rsid w:val="001B7D09"/>
    <w:rsid w:val="001C2BB2"/>
    <w:rsid w:val="001C3AEB"/>
    <w:rsid w:val="001C511C"/>
    <w:rsid w:val="001C54A6"/>
    <w:rsid w:val="001E22C2"/>
    <w:rsid w:val="001E26AA"/>
    <w:rsid w:val="001E2D16"/>
    <w:rsid w:val="001F39E2"/>
    <w:rsid w:val="001F414F"/>
    <w:rsid w:val="002042CB"/>
    <w:rsid w:val="00204D3F"/>
    <w:rsid w:val="00210924"/>
    <w:rsid w:val="00211822"/>
    <w:rsid w:val="0021493E"/>
    <w:rsid w:val="00221CDC"/>
    <w:rsid w:val="00222306"/>
    <w:rsid w:val="002231A0"/>
    <w:rsid w:val="00223F19"/>
    <w:rsid w:val="00227F2B"/>
    <w:rsid w:val="002358A4"/>
    <w:rsid w:val="002412E8"/>
    <w:rsid w:val="00241A0F"/>
    <w:rsid w:val="002454BC"/>
    <w:rsid w:val="00247C4F"/>
    <w:rsid w:val="00254227"/>
    <w:rsid w:val="002559EE"/>
    <w:rsid w:val="002602BF"/>
    <w:rsid w:val="00261D64"/>
    <w:rsid w:val="00263FBC"/>
    <w:rsid w:val="002659F2"/>
    <w:rsid w:val="0026601F"/>
    <w:rsid w:val="002664C7"/>
    <w:rsid w:val="00267F22"/>
    <w:rsid w:val="00275606"/>
    <w:rsid w:val="0029464C"/>
    <w:rsid w:val="002A5E24"/>
    <w:rsid w:val="002A6AA7"/>
    <w:rsid w:val="002B2ABF"/>
    <w:rsid w:val="002C1CC4"/>
    <w:rsid w:val="002C2F9D"/>
    <w:rsid w:val="002C38DD"/>
    <w:rsid w:val="002C7648"/>
    <w:rsid w:val="002D192F"/>
    <w:rsid w:val="002D799B"/>
    <w:rsid w:val="002F137A"/>
    <w:rsid w:val="002F2848"/>
    <w:rsid w:val="0030591E"/>
    <w:rsid w:val="0030757D"/>
    <w:rsid w:val="00315EF0"/>
    <w:rsid w:val="00332EBD"/>
    <w:rsid w:val="0033384B"/>
    <w:rsid w:val="00334497"/>
    <w:rsid w:val="00334971"/>
    <w:rsid w:val="003363D9"/>
    <w:rsid w:val="00342878"/>
    <w:rsid w:val="00344C5D"/>
    <w:rsid w:val="00346485"/>
    <w:rsid w:val="003477A4"/>
    <w:rsid w:val="00354657"/>
    <w:rsid w:val="0035585C"/>
    <w:rsid w:val="00361DEE"/>
    <w:rsid w:val="00364A10"/>
    <w:rsid w:val="00371CF6"/>
    <w:rsid w:val="00372D20"/>
    <w:rsid w:val="003747DB"/>
    <w:rsid w:val="00376D75"/>
    <w:rsid w:val="00383461"/>
    <w:rsid w:val="0039037C"/>
    <w:rsid w:val="00390F48"/>
    <w:rsid w:val="00397851"/>
    <w:rsid w:val="003A2D0E"/>
    <w:rsid w:val="003A3245"/>
    <w:rsid w:val="003A3861"/>
    <w:rsid w:val="003A76BE"/>
    <w:rsid w:val="003C08DA"/>
    <w:rsid w:val="003C2B9F"/>
    <w:rsid w:val="003C38D8"/>
    <w:rsid w:val="003C46E8"/>
    <w:rsid w:val="003C6B4D"/>
    <w:rsid w:val="003C7584"/>
    <w:rsid w:val="003D32B6"/>
    <w:rsid w:val="003D33B9"/>
    <w:rsid w:val="003E1734"/>
    <w:rsid w:val="003E17EF"/>
    <w:rsid w:val="003F191E"/>
    <w:rsid w:val="003F1B7A"/>
    <w:rsid w:val="003F40CC"/>
    <w:rsid w:val="003F4E9A"/>
    <w:rsid w:val="003F5CEB"/>
    <w:rsid w:val="00403B48"/>
    <w:rsid w:val="004116FC"/>
    <w:rsid w:val="00412692"/>
    <w:rsid w:val="00412F61"/>
    <w:rsid w:val="004148BF"/>
    <w:rsid w:val="004156E4"/>
    <w:rsid w:val="00446FA1"/>
    <w:rsid w:val="004509A4"/>
    <w:rsid w:val="00451A3B"/>
    <w:rsid w:val="004529EC"/>
    <w:rsid w:val="00454979"/>
    <w:rsid w:val="00456F66"/>
    <w:rsid w:val="00461FC7"/>
    <w:rsid w:val="00462837"/>
    <w:rsid w:val="00487752"/>
    <w:rsid w:val="00490415"/>
    <w:rsid w:val="00490690"/>
    <w:rsid w:val="00491D79"/>
    <w:rsid w:val="00492594"/>
    <w:rsid w:val="004A5704"/>
    <w:rsid w:val="004A74DD"/>
    <w:rsid w:val="004B4248"/>
    <w:rsid w:val="004B46AB"/>
    <w:rsid w:val="004B55F3"/>
    <w:rsid w:val="004C02C1"/>
    <w:rsid w:val="004C030C"/>
    <w:rsid w:val="004D45C2"/>
    <w:rsid w:val="004E34F6"/>
    <w:rsid w:val="004E5E2F"/>
    <w:rsid w:val="004E6F23"/>
    <w:rsid w:val="004F17B7"/>
    <w:rsid w:val="004F7BC9"/>
    <w:rsid w:val="004F7CCC"/>
    <w:rsid w:val="00500E6B"/>
    <w:rsid w:val="00501534"/>
    <w:rsid w:val="00502FD2"/>
    <w:rsid w:val="00503BEA"/>
    <w:rsid w:val="005058A6"/>
    <w:rsid w:val="00506D93"/>
    <w:rsid w:val="0051126D"/>
    <w:rsid w:val="00512830"/>
    <w:rsid w:val="00515C84"/>
    <w:rsid w:val="00523A18"/>
    <w:rsid w:val="00524EFF"/>
    <w:rsid w:val="00526215"/>
    <w:rsid w:val="00535A5C"/>
    <w:rsid w:val="00535E77"/>
    <w:rsid w:val="00536050"/>
    <w:rsid w:val="005364AA"/>
    <w:rsid w:val="00537E24"/>
    <w:rsid w:val="00541819"/>
    <w:rsid w:val="00554BDF"/>
    <w:rsid w:val="005636CB"/>
    <w:rsid w:val="005678FA"/>
    <w:rsid w:val="00572E0A"/>
    <w:rsid w:val="005807B0"/>
    <w:rsid w:val="00582CA4"/>
    <w:rsid w:val="00583DE2"/>
    <w:rsid w:val="005849D1"/>
    <w:rsid w:val="00590392"/>
    <w:rsid w:val="005B3D5D"/>
    <w:rsid w:val="005B6504"/>
    <w:rsid w:val="005B66A6"/>
    <w:rsid w:val="005C2BB1"/>
    <w:rsid w:val="005E0F31"/>
    <w:rsid w:val="005E4032"/>
    <w:rsid w:val="005E5F00"/>
    <w:rsid w:val="005E6492"/>
    <w:rsid w:val="005F3FDB"/>
    <w:rsid w:val="006003B9"/>
    <w:rsid w:val="00603D71"/>
    <w:rsid w:val="006212FC"/>
    <w:rsid w:val="00622796"/>
    <w:rsid w:val="00623AAD"/>
    <w:rsid w:val="00630E90"/>
    <w:rsid w:val="00630FCE"/>
    <w:rsid w:val="00631472"/>
    <w:rsid w:val="00632516"/>
    <w:rsid w:val="00642DD9"/>
    <w:rsid w:val="006467D4"/>
    <w:rsid w:val="00646EAB"/>
    <w:rsid w:val="006529A6"/>
    <w:rsid w:val="00654599"/>
    <w:rsid w:val="00656926"/>
    <w:rsid w:val="00657568"/>
    <w:rsid w:val="0066666A"/>
    <w:rsid w:val="00671C35"/>
    <w:rsid w:val="0067788A"/>
    <w:rsid w:val="006828F1"/>
    <w:rsid w:val="0068667E"/>
    <w:rsid w:val="00692E96"/>
    <w:rsid w:val="006939D3"/>
    <w:rsid w:val="0069474A"/>
    <w:rsid w:val="006972F5"/>
    <w:rsid w:val="006A2D53"/>
    <w:rsid w:val="006A6735"/>
    <w:rsid w:val="006B2B08"/>
    <w:rsid w:val="006B58A9"/>
    <w:rsid w:val="006D1FCE"/>
    <w:rsid w:val="006D4307"/>
    <w:rsid w:val="006D751E"/>
    <w:rsid w:val="006E5B66"/>
    <w:rsid w:val="006E79C2"/>
    <w:rsid w:val="006F2986"/>
    <w:rsid w:val="006F72DF"/>
    <w:rsid w:val="00701C78"/>
    <w:rsid w:val="0070487F"/>
    <w:rsid w:val="00706BE2"/>
    <w:rsid w:val="007070BE"/>
    <w:rsid w:val="007143A0"/>
    <w:rsid w:val="00714576"/>
    <w:rsid w:val="007169F8"/>
    <w:rsid w:val="00723FAD"/>
    <w:rsid w:val="007272A9"/>
    <w:rsid w:val="00727E3B"/>
    <w:rsid w:val="00737511"/>
    <w:rsid w:val="00743D14"/>
    <w:rsid w:val="00747474"/>
    <w:rsid w:val="0075463E"/>
    <w:rsid w:val="00757E00"/>
    <w:rsid w:val="00770DD2"/>
    <w:rsid w:val="00774C04"/>
    <w:rsid w:val="00775F99"/>
    <w:rsid w:val="0079076E"/>
    <w:rsid w:val="007921F3"/>
    <w:rsid w:val="00794176"/>
    <w:rsid w:val="0079554F"/>
    <w:rsid w:val="00796F9D"/>
    <w:rsid w:val="007A429B"/>
    <w:rsid w:val="007D7FCC"/>
    <w:rsid w:val="007E1A1A"/>
    <w:rsid w:val="007E6C03"/>
    <w:rsid w:val="007E6CEB"/>
    <w:rsid w:val="007F2A63"/>
    <w:rsid w:val="007F3780"/>
    <w:rsid w:val="007F6F74"/>
    <w:rsid w:val="007F7F2C"/>
    <w:rsid w:val="00801294"/>
    <w:rsid w:val="008017B0"/>
    <w:rsid w:val="008101D5"/>
    <w:rsid w:val="0083217E"/>
    <w:rsid w:val="00834B90"/>
    <w:rsid w:val="008354AA"/>
    <w:rsid w:val="0083550D"/>
    <w:rsid w:val="008470A9"/>
    <w:rsid w:val="00863FC9"/>
    <w:rsid w:val="008753FC"/>
    <w:rsid w:val="008771BF"/>
    <w:rsid w:val="00883A02"/>
    <w:rsid w:val="00883A9E"/>
    <w:rsid w:val="008841C4"/>
    <w:rsid w:val="008902CA"/>
    <w:rsid w:val="008A2080"/>
    <w:rsid w:val="008B5A34"/>
    <w:rsid w:val="008B6B16"/>
    <w:rsid w:val="008C30AD"/>
    <w:rsid w:val="008C490E"/>
    <w:rsid w:val="008C635A"/>
    <w:rsid w:val="008D3680"/>
    <w:rsid w:val="008D43A3"/>
    <w:rsid w:val="008D6502"/>
    <w:rsid w:val="008D721F"/>
    <w:rsid w:val="008E35B0"/>
    <w:rsid w:val="008F2300"/>
    <w:rsid w:val="008F4752"/>
    <w:rsid w:val="008F4D82"/>
    <w:rsid w:val="00925209"/>
    <w:rsid w:val="00930362"/>
    <w:rsid w:val="00931842"/>
    <w:rsid w:val="00937847"/>
    <w:rsid w:val="0094037E"/>
    <w:rsid w:val="00940486"/>
    <w:rsid w:val="00943143"/>
    <w:rsid w:val="0094698F"/>
    <w:rsid w:val="009543AC"/>
    <w:rsid w:val="00961819"/>
    <w:rsid w:val="009628B6"/>
    <w:rsid w:val="00962E7A"/>
    <w:rsid w:val="009666E8"/>
    <w:rsid w:val="00970B77"/>
    <w:rsid w:val="00972D86"/>
    <w:rsid w:val="00974A91"/>
    <w:rsid w:val="00975158"/>
    <w:rsid w:val="0098143A"/>
    <w:rsid w:val="0098337F"/>
    <w:rsid w:val="00985AB8"/>
    <w:rsid w:val="009B077A"/>
    <w:rsid w:val="009B1562"/>
    <w:rsid w:val="009B2DBE"/>
    <w:rsid w:val="009B4BFE"/>
    <w:rsid w:val="009B51F7"/>
    <w:rsid w:val="009C0507"/>
    <w:rsid w:val="009D0DFB"/>
    <w:rsid w:val="009D14B3"/>
    <w:rsid w:val="009D5AF1"/>
    <w:rsid w:val="009E1D8E"/>
    <w:rsid w:val="009E20EF"/>
    <w:rsid w:val="009F13A1"/>
    <w:rsid w:val="00A04E33"/>
    <w:rsid w:val="00A05C21"/>
    <w:rsid w:val="00A13C40"/>
    <w:rsid w:val="00A16DA0"/>
    <w:rsid w:val="00A20DE7"/>
    <w:rsid w:val="00A213F3"/>
    <w:rsid w:val="00A2156D"/>
    <w:rsid w:val="00A23B7F"/>
    <w:rsid w:val="00A243FA"/>
    <w:rsid w:val="00A269F8"/>
    <w:rsid w:val="00A3442D"/>
    <w:rsid w:val="00A36542"/>
    <w:rsid w:val="00A40573"/>
    <w:rsid w:val="00A42C92"/>
    <w:rsid w:val="00A43848"/>
    <w:rsid w:val="00A4439F"/>
    <w:rsid w:val="00A44829"/>
    <w:rsid w:val="00A453E2"/>
    <w:rsid w:val="00A516B0"/>
    <w:rsid w:val="00A5765E"/>
    <w:rsid w:val="00A62CC3"/>
    <w:rsid w:val="00A6318E"/>
    <w:rsid w:val="00A64C2A"/>
    <w:rsid w:val="00A65C89"/>
    <w:rsid w:val="00A716F6"/>
    <w:rsid w:val="00A71CCE"/>
    <w:rsid w:val="00A7750A"/>
    <w:rsid w:val="00A92002"/>
    <w:rsid w:val="00AA0832"/>
    <w:rsid w:val="00AA29D0"/>
    <w:rsid w:val="00AA66BD"/>
    <w:rsid w:val="00AB28E1"/>
    <w:rsid w:val="00AC197F"/>
    <w:rsid w:val="00AC349A"/>
    <w:rsid w:val="00AC425F"/>
    <w:rsid w:val="00AC4CFE"/>
    <w:rsid w:val="00AC5CBA"/>
    <w:rsid w:val="00AD309D"/>
    <w:rsid w:val="00AD3B49"/>
    <w:rsid w:val="00AD4636"/>
    <w:rsid w:val="00AD4898"/>
    <w:rsid w:val="00AD4BB3"/>
    <w:rsid w:val="00AE10D1"/>
    <w:rsid w:val="00AE1330"/>
    <w:rsid w:val="00AF2BEF"/>
    <w:rsid w:val="00AF4FDB"/>
    <w:rsid w:val="00B00FB2"/>
    <w:rsid w:val="00B15B71"/>
    <w:rsid w:val="00B2072A"/>
    <w:rsid w:val="00B22E0E"/>
    <w:rsid w:val="00B2557D"/>
    <w:rsid w:val="00B33433"/>
    <w:rsid w:val="00B33BC4"/>
    <w:rsid w:val="00B4119F"/>
    <w:rsid w:val="00B46D51"/>
    <w:rsid w:val="00B54333"/>
    <w:rsid w:val="00B63967"/>
    <w:rsid w:val="00B75D25"/>
    <w:rsid w:val="00B75DB3"/>
    <w:rsid w:val="00B822C3"/>
    <w:rsid w:val="00B833C1"/>
    <w:rsid w:val="00BA5EEB"/>
    <w:rsid w:val="00BA6073"/>
    <w:rsid w:val="00BA6309"/>
    <w:rsid w:val="00BA7050"/>
    <w:rsid w:val="00BB4AE2"/>
    <w:rsid w:val="00BB6746"/>
    <w:rsid w:val="00BC4148"/>
    <w:rsid w:val="00BD08B6"/>
    <w:rsid w:val="00BD2539"/>
    <w:rsid w:val="00BD7268"/>
    <w:rsid w:val="00BE46DF"/>
    <w:rsid w:val="00BE54D4"/>
    <w:rsid w:val="00BE7DE3"/>
    <w:rsid w:val="00BF4768"/>
    <w:rsid w:val="00C02FA9"/>
    <w:rsid w:val="00C0395D"/>
    <w:rsid w:val="00C05F4B"/>
    <w:rsid w:val="00C06217"/>
    <w:rsid w:val="00C1531B"/>
    <w:rsid w:val="00C179E6"/>
    <w:rsid w:val="00C218BA"/>
    <w:rsid w:val="00C266CE"/>
    <w:rsid w:val="00C34E5E"/>
    <w:rsid w:val="00C40AA0"/>
    <w:rsid w:val="00C438C2"/>
    <w:rsid w:val="00C46AD9"/>
    <w:rsid w:val="00C472C0"/>
    <w:rsid w:val="00C47AA7"/>
    <w:rsid w:val="00C55AF1"/>
    <w:rsid w:val="00C56D57"/>
    <w:rsid w:val="00C62D0A"/>
    <w:rsid w:val="00C634F2"/>
    <w:rsid w:val="00C645ED"/>
    <w:rsid w:val="00C70197"/>
    <w:rsid w:val="00C70DD1"/>
    <w:rsid w:val="00C74C9D"/>
    <w:rsid w:val="00C74E36"/>
    <w:rsid w:val="00C80A93"/>
    <w:rsid w:val="00C827D2"/>
    <w:rsid w:val="00C86543"/>
    <w:rsid w:val="00C86CAF"/>
    <w:rsid w:val="00CA2172"/>
    <w:rsid w:val="00CA355B"/>
    <w:rsid w:val="00CA62A7"/>
    <w:rsid w:val="00CA7A61"/>
    <w:rsid w:val="00CB13BA"/>
    <w:rsid w:val="00CB1534"/>
    <w:rsid w:val="00CB28A4"/>
    <w:rsid w:val="00CB7081"/>
    <w:rsid w:val="00CC2DB5"/>
    <w:rsid w:val="00CC56AD"/>
    <w:rsid w:val="00CC7838"/>
    <w:rsid w:val="00CC7B77"/>
    <w:rsid w:val="00CD0930"/>
    <w:rsid w:val="00CD343B"/>
    <w:rsid w:val="00CD52C0"/>
    <w:rsid w:val="00CD52E0"/>
    <w:rsid w:val="00CE3BE5"/>
    <w:rsid w:val="00CE6BAE"/>
    <w:rsid w:val="00CF3BA1"/>
    <w:rsid w:val="00CF41F5"/>
    <w:rsid w:val="00CF7DD2"/>
    <w:rsid w:val="00D0292B"/>
    <w:rsid w:val="00D04508"/>
    <w:rsid w:val="00D04619"/>
    <w:rsid w:val="00D13E9D"/>
    <w:rsid w:val="00D224B1"/>
    <w:rsid w:val="00D33298"/>
    <w:rsid w:val="00D34EDC"/>
    <w:rsid w:val="00D355E2"/>
    <w:rsid w:val="00D41AB2"/>
    <w:rsid w:val="00D41DF2"/>
    <w:rsid w:val="00D44C05"/>
    <w:rsid w:val="00D466B2"/>
    <w:rsid w:val="00D54701"/>
    <w:rsid w:val="00D5593A"/>
    <w:rsid w:val="00D62214"/>
    <w:rsid w:val="00D658C9"/>
    <w:rsid w:val="00D800AE"/>
    <w:rsid w:val="00D85719"/>
    <w:rsid w:val="00D9302F"/>
    <w:rsid w:val="00DA0D41"/>
    <w:rsid w:val="00DA13D2"/>
    <w:rsid w:val="00DA7ADA"/>
    <w:rsid w:val="00DB4A26"/>
    <w:rsid w:val="00DC3982"/>
    <w:rsid w:val="00DD53A0"/>
    <w:rsid w:val="00DD7995"/>
    <w:rsid w:val="00DE1E30"/>
    <w:rsid w:val="00DE25A5"/>
    <w:rsid w:val="00DE5BEB"/>
    <w:rsid w:val="00DF1646"/>
    <w:rsid w:val="00DF5CCB"/>
    <w:rsid w:val="00DF72D5"/>
    <w:rsid w:val="00E0001E"/>
    <w:rsid w:val="00E01767"/>
    <w:rsid w:val="00E109EC"/>
    <w:rsid w:val="00E16889"/>
    <w:rsid w:val="00E201A5"/>
    <w:rsid w:val="00E20299"/>
    <w:rsid w:val="00E26E24"/>
    <w:rsid w:val="00E34F56"/>
    <w:rsid w:val="00E35803"/>
    <w:rsid w:val="00E37DA1"/>
    <w:rsid w:val="00E445BB"/>
    <w:rsid w:val="00E44AB6"/>
    <w:rsid w:val="00E457FA"/>
    <w:rsid w:val="00E517D1"/>
    <w:rsid w:val="00E55E99"/>
    <w:rsid w:val="00E561B8"/>
    <w:rsid w:val="00E5721F"/>
    <w:rsid w:val="00E7231E"/>
    <w:rsid w:val="00E74B05"/>
    <w:rsid w:val="00E818F8"/>
    <w:rsid w:val="00E90E34"/>
    <w:rsid w:val="00E964B9"/>
    <w:rsid w:val="00EA3AB4"/>
    <w:rsid w:val="00EA421D"/>
    <w:rsid w:val="00EA7FCF"/>
    <w:rsid w:val="00EB233F"/>
    <w:rsid w:val="00EB7F9D"/>
    <w:rsid w:val="00EC6C58"/>
    <w:rsid w:val="00ED30C6"/>
    <w:rsid w:val="00EE2B7D"/>
    <w:rsid w:val="00EF0B54"/>
    <w:rsid w:val="00EF1702"/>
    <w:rsid w:val="00EF1754"/>
    <w:rsid w:val="00F16859"/>
    <w:rsid w:val="00F17758"/>
    <w:rsid w:val="00F17FDD"/>
    <w:rsid w:val="00F223E2"/>
    <w:rsid w:val="00F26934"/>
    <w:rsid w:val="00F270E7"/>
    <w:rsid w:val="00F42B1D"/>
    <w:rsid w:val="00F43A18"/>
    <w:rsid w:val="00F4590A"/>
    <w:rsid w:val="00F466BA"/>
    <w:rsid w:val="00F46C9E"/>
    <w:rsid w:val="00F47BD4"/>
    <w:rsid w:val="00F47CA7"/>
    <w:rsid w:val="00F50BC5"/>
    <w:rsid w:val="00F52A1B"/>
    <w:rsid w:val="00F55CE6"/>
    <w:rsid w:val="00F739A2"/>
    <w:rsid w:val="00F73AC8"/>
    <w:rsid w:val="00F73CBA"/>
    <w:rsid w:val="00F826F3"/>
    <w:rsid w:val="00F827D0"/>
    <w:rsid w:val="00F82E09"/>
    <w:rsid w:val="00FA3648"/>
    <w:rsid w:val="00FB1D3C"/>
    <w:rsid w:val="00FB5A20"/>
    <w:rsid w:val="00FC2BB6"/>
    <w:rsid w:val="00FC3B4C"/>
    <w:rsid w:val="00FC510B"/>
    <w:rsid w:val="00FC55FC"/>
    <w:rsid w:val="00FD29FB"/>
    <w:rsid w:val="00FD3F37"/>
    <w:rsid w:val="00FE0E62"/>
    <w:rsid w:val="00FE0EA4"/>
    <w:rsid w:val="00FE4A27"/>
    <w:rsid w:val="00FE6BC6"/>
    <w:rsid w:val="00FE71B5"/>
    <w:rsid w:val="00FE78E7"/>
    <w:rsid w:val="00FF22E7"/>
    <w:rsid w:val="00FF3F04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9926"/>
  <w15:docId w15:val="{DC42E1CB-5E99-4A5D-B229-BC2CB9F5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1A0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6BAE"/>
    <w:pPr>
      <w:pBdr>
        <w:top w:val="single" w:sz="36" w:space="0" w:color="002060" w:shadow="1"/>
        <w:left w:val="single" w:sz="36" w:space="0" w:color="002060" w:shadow="1"/>
        <w:bottom w:val="single" w:sz="36" w:space="0" w:color="002060" w:shadow="1"/>
        <w:right w:val="single" w:sz="36" w:space="0" w:color="002060" w:shadow="1"/>
      </w:pBdr>
      <w:shd w:val="clear" w:color="auto" w:fill="002060"/>
      <w:spacing w:after="0"/>
      <w:outlineLvl w:val="0"/>
    </w:pPr>
    <w:rPr>
      <w:rFonts w:ascii="Segoe UI Light" w:eastAsiaTheme="majorEastAsia" w:hAnsi="Segoe UI Light" w:cstheme="majorBidi"/>
      <w:smallCaps/>
      <w:color w:val="FFFFFF" w:themeColor="background1"/>
      <w:spacing w:val="15"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9C2"/>
    <w:pPr>
      <w:pBdr>
        <w:top w:val="single" w:sz="24" w:space="1" w:color="00B0F0"/>
        <w:left w:val="single" w:sz="24" w:space="4" w:color="00B0F0"/>
        <w:bottom w:val="single" w:sz="24" w:space="1" w:color="00B0F0"/>
        <w:right w:val="single" w:sz="24" w:space="4" w:color="00B0F0"/>
      </w:pBdr>
      <w:shd w:val="clear" w:color="auto" w:fill="00B0F0"/>
      <w:spacing w:after="0"/>
      <w:outlineLvl w:val="1"/>
    </w:pPr>
    <w:rPr>
      <w:rFonts w:ascii="Segoe UI Semilight" w:eastAsiaTheme="majorEastAsia" w:hAnsi="Segoe UI Semilight" w:cstheme="majorBidi"/>
      <w:b/>
      <w:smallCaps/>
      <w:color w:val="FFFFFF" w:themeColor="background1"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5C89"/>
    <w:pPr>
      <w:spacing w:before="200" w:after="0"/>
      <w:outlineLvl w:val="3"/>
    </w:pPr>
    <w:rPr>
      <w:rFonts w:ascii="Century Gothic" w:eastAsiaTheme="majorEastAsia" w:hAnsi="Century Gothic" w:cstheme="majorBidi"/>
      <w:b/>
      <w:color w:val="002060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BAE"/>
    <w:rPr>
      <w:rFonts w:ascii="Segoe UI Light" w:eastAsiaTheme="majorEastAsia" w:hAnsi="Segoe UI Light" w:cstheme="majorBidi"/>
      <w:smallCaps/>
      <w:color w:val="FFFFFF" w:themeColor="background1"/>
      <w:spacing w:val="15"/>
      <w:sz w:val="40"/>
      <w:shd w:val="clear" w:color="auto" w:fill="002060"/>
    </w:rPr>
  </w:style>
  <w:style w:type="character" w:customStyle="1" w:styleId="Heading2Char">
    <w:name w:val="Heading 2 Char"/>
    <w:basedOn w:val="DefaultParagraphFont"/>
    <w:link w:val="Heading2"/>
    <w:uiPriority w:val="9"/>
    <w:rsid w:val="006E79C2"/>
    <w:rPr>
      <w:rFonts w:ascii="Segoe UI Semilight" w:eastAsiaTheme="majorEastAsia" w:hAnsi="Segoe UI Semilight" w:cstheme="majorBidi"/>
      <w:b/>
      <w:smallCaps/>
      <w:color w:val="FFFFFF" w:themeColor="background1"/>
      <w:spacing w:val="15"/>
      <w:sz w:val="24"/>
      <w:shd w:val="clear" w:color="auto" w:fill="00B0F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F55CE6"/>
    <w:pPr>
      <w:spacing w:before="0" w:after="0"/>
    </w:pPr>
    <w:rPr>
      <w:rFonts w:ascii="Segoe UI Semilight" w:eastAsiaTheme="majorEastAsia" w:hAnsi="Segoe UI Semilight" w:cstheme="majorBidi"/>
      <w:smallCaps/>
      <w:color w:val="099BDD" w:themeColor="text2"/>
      <w:spacing w:val="10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5CE6"/>
    <w:rPr>
      <w:rFonts w:ascii="Segoe UI Semilight" w:eastAsiaTheme="majorEastAsia" w:hAnsi="Segoe UI Semilight" w:cstheme="majorBidi"/>
      <w:smallCaps/>
      <w:color w:val="099BDD" w:themeColor="text2"/>
      <w:spacing w:val="10"/>
      <w:sz w:val="4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5C89"/>
    <w:rPr>
      <w:rFonts w:ascii="Century Gothic" w:eastAsiaTheme="majorEastAsia" w:hAnsi="Century Gothic" w:cstheme="majorBidi"/>
      <w:b/>
      <w:color w:val="002060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223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2231A0"/>
    <w:rPr>
      <w:color w:val="0000FF"/>
      <w:u w:val="single"/>
    </w:rPr>
  </w:style>
  <w:style w:type="paragraph" w:customStyle="1" w:styleId="Bullets">
    <w:name w:val="Bullets"/>
    <w:basedOn w:val="ListBullet"/>
    <w:link w:val="BulletsChar"/>
    <w:qFormat/>
    <w:rsid w:val="002C38DD"/>
    <w:pPr>
      <w:spacing w:after="120" w:line="360" w:lineRule="auto"/>
    </w:pPr>
  </w:style>
  <w:style w:type="character" w:customStyle="1" w:styleId="apple-converted-space">
    <w:name w:val="apple-converted-space"/>
    <w:basedOn w:val="DefaultParagraphFont"/>
    <w:rsid w:val="002C38DD"/>
  </w:style>
  <w:style w:type="character" w:customStyle="1" w:styleId="BulletsChar">
    <w:name w:val="Bullets Char"/>
    <w:basedOn w:val="DefaultParagraphFont"/>
    <w:link w:val="Bullets"/>
    <w:rsid w:val="002C38DD"/>
    <w:rPr>
      <w:rFonts w:ascii="Segoe UI" w:hAnsi="Segoe UI"/>
    </w:rPr>
  </w:style>
  <w:style w:type="character" w:styleId="HTMLCode">
    <w:name w:val="HTML Code"/>
    <w:basedOn w:val="DefaultParagraphFont"/>
    <w:uiPriority w:val="99"/>
    <w:semiHidden/>
    <w:unhideWhenUsed/>
    <w:rsid w:val="002C38DD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semiHidden/>
    <w:unhideWhenUsed/>
    <w:rsid w:val="002C38DD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2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2B0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token">
    <w:name w:val="token"/>
    <w:basedOn w:val="DefaultParagraphFont"/>
    <w:rsid w:val="001352B0"/>
  </w:style>
  <w:style w:type="paragraph" w:customStyle="1" w:styleId="Code">
    <w:name w:val="Code"/>
    <w:basedOn w:val="Normal"/>
    <w:link w:val="CodeChar"/>
    <w:autoRedefine/>
    <w:qFormat/>
    <w:rsid w:val="004B46AB"/>
    <w:p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clear" w:color="auto" w:fill="7030A0"/>
    </w:pPr>
    <w:rPr>
      <w:rFonts w:ascii="Consolas" w:hAnsi="Consolas"/>
      <w:b/>
      <w:color w:val="FFFFFF" w:themeColor="background1"/>
      <w:sz w:val="18"/>
      <w:lang w:eastAsia="en-US"/>
    </w:rPr>
  </w:style>
  <w:style w:type="character" w:customStyle="1" w:styleId="pl-c1">
    <w:name w:val="pl-c1"/>
    <w:basedOn w:val="DefaultParagraphFont"/>
    <w:rsid w:val="004F7CCC"/>
  </w:style>
  <w:style w:type="character" w:customStyle="1" w:styleId="CodeChar">
    <w:name w:val="Code Char"/>
    <w:basedOn w:val="DefaultParagraphFont"/>
    <w:link w:val="Code"/>
    <w:rsid w:val="004B46AB"/>
    <w:rPr>
      <w:rFonts w:ascii="Consolas" w:hAnsi="Consolas"/>
      <w:b/>
      <w:color w:val="FFFFFF" w:themeColor="background1"/>
      <w:sz w:val="18"/>
      <w:shd w:val="clear" w:color="auto" w:fill="7030A0"/>
      <w:lang w:eastAsia="en-US"/>
    </w:rPr>
  </w:style>
  <w:style w:type="character" w:customStyle="1" w:styleId="pl-s">
    <w:name w:val="pl-s"/>
    <w:basedOn w:val="DefaultParagraphFont"/>
    <w:rsid w:val="00F50BC5"/>
  </w:style>
  <w:style w:type="character" w:customStyle="1" w:styleId="pl-pds">
    <w:name w:val="pl-pds"/>
    <w:basedOn w:val="DefaultParagraphFont"/>
    <w:rsid w:val="00F50BC5"/>
  </w:style>
  <w:style w:type="character" w:customStyle="1" w:styleId="pl-k">
    <w:name w:val="pl-k"/>
    <w:basedOn w:val="DefaultParagraphFont"/>
    <w:rsid w:val="00F26934"/>
  </w:style>
  <w:style w:type="character" w:styleId="FollowedHyperlink">
    <w:name w:val="FollowedHyperlink"/>
    <w:basedOn w:val="DefaultParagraphFont"/>
    <w:uiPriority w:val="99"/>
    <w:semiHidden/>
    <w:unhideWhenUsed/>
    <w:rsid w:val="009E20EF"/>
    <w:rPr>
      <w:color w:val="6C606A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650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502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8D650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502"/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1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34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19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4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39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214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94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4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112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90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67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3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4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296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829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432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1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6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8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12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8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0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7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7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7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48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3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12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8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08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78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70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50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96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8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7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2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3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2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44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71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4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52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60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7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7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3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4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63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5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75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9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0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87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22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2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43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1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239">
          <w:marLeft w:val="0"/>
          <w:marRight w:val="0"/>
          <w:marTop w:val="300"/>
          <w:marBottom w:val="0"/>
          <w:divBdr>
            <w:top w:val="single" w:sz="6" w:space="6" w:color="D1D1E8"/>
            <w:left w:val="single" w:sz="6" w:space="11" w:color="D1D1E8"/>
            <w:bottom w:val="none" w:sz="0" w:space="0" w:color="auto"/>
            <w:right w:val="single" w:sz="6" w:space="6" w:color="D1D1E8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nfypacsrv/kec.pac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hyperlink" Target="https://github.com/capitalone/Hygieia/blob/master/UI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emf"/><Relationship Id="rId42" Type="http://schemas.openxmlformats.org/officeDocument/2006/relationships/image" Target="media/image22.png"/><Relationship Id="rId47" Type="http://schemas.openxmlformats.org/officeDocument/2006/relationships/hyperlink" Target="https://github.com/mrvautin/adminMongo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apitalone/Hygieia" TargetMode="External"/><Relationship Id="rId29" Type="http://schemas.openxmlformats.org/officeDocument/2006/relationships/oleObject" Target="embeddings/oleObject2.bin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oleObject" Target="embeddings/oleObject3.bin"/><Relationship Id="rId37" Type="http://schemas.openxmlformats.org/officeDocument/2006/relationships/image" Target="media/image19.emf"/><Relationship Id="rId40" Type="http://schemas.openxmlformats.org/officeDocument/2006/relationships/image" Target="media/image20.png"/><Relationship Id="rId45" Type="http://schemas.openxmlformats.org/officeDocument/2006/relationships/hyperlink" Target="https://github.com/andzdroid/mongo-expres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oleObject" Target="embeddings/oleObject5.bin"/><Relationship Id="rId49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31" Type="http://schemas.openxmlformats.org/officeDocument/2006/relationships/image" Target="media/image17.emf"/><Relationship Id="rId44" Type="http://schemas.openxmlformats.org/officeDocument/2006/relationships/hyperlink" Target="https://github.com/capitalone/Hygieia/tree/master/jenkins-build-collector" TargetMode="External"/><Relationship Id="rId4" Type="http://schemas.openxmlformats.org/officeDocument/2006/relationships/styles" Target="styles.xml"/><Relationship Id="rId9" Type="http://schemas.openxmlformats.org/officeDocument/2006/relationships/hyperlink" Target="http://sparshv2/portals/CCD/Downloads/Pages/Downloads.asp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4.bin"/><Relationship Id="rId43" Type="http://schemas.openxmlformats.org/officeDocument/2006/relationships/hyperlink" Target="https://github.com/capitalone/Hygieia" TargetMode="External"/><Relationship Id="rId48" Type="http://schemas.openxmlformats.org/officeDocument/2006/relationships/hyperlink" Target="http://127.0.0.1:1234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s://github.com/capitalone/Hygieia/releases/tag/Hygieia-1.5.0" TargetMode="External"/><Relationship Id="rId25" Type="http://schemas.openxmlformats.org/officeDocument/2006/relationships/image" Target="media/image12.png"/><Relationship Id="rId33" Type="http://schemas.openxmlformats.org/officeDocument/2006/relationships/hyperlink" Target="mailto:johndoe@example.com" TargetMode="External"/><Relationship Id="rId38" Type="http://schemas.openxmlformats.org/officeDocument/2006/relationships/oleObject" Target="embeddings/oleObject6.bin"/><Relationship Id="rId46" Type="http://schemas.openxmlformats.org/officeDocument/2006/relationships/hyperlink" Target="http://localhost:8081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ADB91A-6792-4D45-A8E1-81E19C68C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13398</TotalTime>
  <Pages>17</Pages>
  <Words>1622</Words>
  <Characters>9250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Kaveti Vs Satyanarayana</dc:creator>
  <cp:keywords/>
  <cp:lastModifiedBy>Dinkar Vashishat</cp:lastModifiedBy>
  <cp:revision>14</cp:revision>
  <dcterms:created xsi:type="dcterms:W3CDTF">2017-11-20T05:36:00Z</dcterms:created>
  <dcterms:modified xsi:type="dcterms:W3CDTF">2017-11-29T13:00:00Z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